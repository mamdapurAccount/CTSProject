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272E4A" w14:textId="213379AE" w:rsidR="000214DE" w:rsidRPr="00B27D8E" w:rsidRDefault="00525D9E" w:rsidP="00F54B35">
      <w:pPr>
        <w:pStyle w:val="Unlistedmainbullet"/>
        <w:numPr>
          <w:ilvl w:val="0"/>
          <w:numId w:val="0"/>
        </w:numPr>
        <w:rPr>
          <w:sz w:val="22"/>
          <w:szCs w:val="22"/>
        </w:rPr>
      </w:pPr>
      <w:r>
        <w:rPr>
          <w:sz w:val="22"/>
          <w:szCs w:val="22"/>
        </w:rPr>
        <w:t>JPA With Hibernate</w:t>
      </w:r>
      <w:bookmarkStart w:id="0" w:name="_GoBack"/>
      <w:bookmarkEnd w:id="0"/>
    </w:p>
    <w:p w14:paraId="4FEC95A8" w14:textId="7427A1C6" w:rsidR="00C77C93" w:rsidRPr="00B27D8E" w:rsidRDefault="00C77C93" w:rsidP="000214DE">
      <w:pPr>
        <w:pStyle w:val="Unlistedmainbullet"/>
        <w:numPr>
          <w:ilvl w:val="0"/>
          <w:numId w:val="0"/>
        </w:numPr>
        <w:rPr>
          <w:sz w:val="22"/>
          <w:szCs w:val="22"/>
        </w:rPr>
      </w:pPr>
      <w:r w:rsidRPr="00B27D8E">
        <w:rPr>
          <w:sz w:val="22"/>
          <w:szCs w:val="22"/>
        </w:rPr>
        <w:t>___________________________________________________________________</w:t>
      </w:r>
    </w:p>
    <w:p w14:paraId="5F8F1436" w14:textId="77777777" w:rsidR="00800D65" w:rsidRPr="00B27D8E" w:rsidRDefault="00800D65" w:rsidP="00800D65">
      <w:pPr>
        <w:rPr>
          <w:rFonts w:cs="Arial"/>
          <w:sz w:val="22"/>
          <w:szCs w:val="22"/>
        </w:rPr>
      </w:pPr>
    </w:p>
    <w:p w14:paraId="32534C47" w14:textId="77777777" w:rsidR="00C77C93" w:rsidRPr="00B27D8E" w:rsidRDefault="00C77C93" w:rsidP="004F2810">
      <w:pPr>
        <w:jc w:val="center"/>
        <w:rPr>
          <w:rFonts w:cs="Arial"/>
          <w:b/>
          <w:sz w:val="22"/>
          <w:szCs w:val="22"/>
        </w:rPr>
      </w:pPr>
      <w:r w:rsidRPr="00B27D8E">
        <w:rPr>
          <w:rFonts w:cs="Arial"/>
          <w:b/>
          <w:sz w:val="22"/>
          <w:szCs w:val="22"/>
        </w:rPr>
        <w:t>Mobile Recharge Application</w:t>
      </w:r>
    </w:p>
    <w:p w14:paraId="40A21AC2" w14:textId="77777777" w:rsidR="00C77C93" w:rsidRPr="00B27D8E" w:rsidRDefault="00C77C93" w:rsidP="00C77C93">
      <w:pPr>
        <w:jc w:val="both"/>
        <w:rPr>
          <w:rFonts w:cs="Arial"/>
          <w:b/>
          <w:sz w:val="22"/>
          <w:szCs w:val="22"/>
        </w:rPr>
      </w:pPr>
    </w:p>
    <w:p w14:paraId="25E94B96" w14:textId="3FEFC513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b/>
          <w:sz w:val="22"/>
          <w:szCs w:val="22"/>
        </w:rPr>
        <w:t>Problem Statement</w:t>
      </w:r>
      <w:r w:rsidRPr="00B27D8E">
        <w:rPr>
          <w:rFonts w:cs="Arial"/>
          <w:sz w:val="22"/>
          <w:szCs w:val="22"/>
        </w:rPr>
        <w:t xml:space="preserve">: Mobile Service Provider needs an application for Customer to provide support, so the customer </w:t>
      </w:r>
      <w:r w:rsidR="00A039BA" w:rsidRPr="00B27D8E">
        <w:rPr>
          <w:rFonts w:cs="Arial"/>
          <w:sz w:val="22"/>
          <w:szCs w:val="22"/>
        </w:rPr>
        <w:t>is</w:t>
      </w:r>
      <w:r w:rsidRPr="00B27D8E">
        <w:rPr>
          <w:rFonts w:cs="Arial"/>
          <w:sz w:val="22"/>
          <w:szCs w:val="22"/>
        </w:rPr>
        <w:t xml:space="preserve"> able to perform various operations like </w:t>
      </w:r>
      <w:r w:rsidRPr="00B27D8E">
        <w:rPr>
          <w:rFonts w:cs="Arial"/>
          <w:b/>
          <w:sz w:val="22"/>
          <w:szCs w:val="22"/>
        </w:rPr>
        <w:t>Account Balance Enquiry</w:t>
      </w:r>
      <w:r w:rsidRPr="00B27D8E">
        <w:rPr>
          <w:rFonts w:cs="Arial"/>
          <w:sz w:val="22"/>
          <w:szCs w:val="22"/>
        </w:rPr>
        <w:t xml:space="preserve"> and </w:t>
      </w:r>
      <w:r w:rsidRPr="00B27D8E">
        <w:rPr>
          <w:rFonts w:cs="Arial"/>
          <w:b/>
          <w:sz w:val="22"/>
          <w:szCs w:val="22"/>
        </w:rPr>
        <w:t>Recharge Account</w:t>
      </w:r>
      <w:r w:rsidRPr="00B27D8E">
        <w:rPr>
          <w:rFonts w:cs="Arial"/>
          <w:sz w:val="22"/>
          <w:szCs w:val="22"/>
        </w:rPr>
        <w:t xml:space="preserve"> </w:t>
      </w:r>
    </w:p>
    <w:p w14:paraId="02057B6F" w14:textId="77777777" w:rsidR="00C77C93" w:rsidRPr="00B27D8E" w:rsidRDefault="00C77C93" w:rsidP="00C77C93">
      <w:pPr>
        <w:ind w:left="1080"/>
        <w:jc w:val="both"/>
        <w:rPr>
          <w:rFonts w:cs="Arial"/>
          <w:sz w:val="22"/>
          <w:szCs w:val="22"/>
        </w:rPr>
      </w:pPr>
    </w:p>
    <w:p w14:paraId="275CFECF" w14:textId="77777777" w:rsidR="00C77C93" w:rsidRPr="00B27D8E" w:rsidRDefault="00C77C93" w:rsidP="00C77C93">
      <w:pPr>
        <w:jc w:val="both"/>
        <w:rPr>
          <w:rFonts w:cs="Arial"/>
          <w:b/>
          <w:i/>
          <w:sz w:val="22"/>
          <w:szCs w:val="22"/>
          <w:u w:val="single"/>
        </w:rPr>
      </w:pPr>
      <w:r w:rsidRPr="00B27D8E">
        <w:rPr>
          <w:rFonts w:cs="Arial"/>
          <w:b/>
          <w:i/>
          <w:sz w:val="22"/>
          <w:szCs w:val="22"/>
          <w:u w:val="single"/>
        </w:rPr>
        <w:t>SCHEMA</w:t>
      </w:r>
    </w:p>
    <w:p w14:paraId="35A8087E" w14:textId="77777777" w:rsidR="00C77C93" w:rsidRPr="00B27D8E" w:rsidRDefault="00C77C93" w:rsidP="00C77C93">
      <w:pPr>
        <w:jc w:val="both"/>
        <w:rPr>
          <w:rFonts w:cs="Arial"/>
          <w:b/>
          <w:sz w:val="22"/>
          <w:szCs w:val="22"/>
        </w:rPr>
      </w:pPr>
    </w:p>
    <w:p w14:paraId="0A5AAA96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CREATE TABLE ACCOUNT (ACCOUNT_ID VARCHAR2 (10) PRIMARY KEY,</w:t>
      </w:r>
    </w:p>
    <w:p w14:paraId="534EE3AE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ACCOUNT_TYPE VARCHAR2 (20), CUSTOMER_NAME VARCHAR2 (20), ACC_BALANCE NUMBER (7, 2));</w:t>
      </w:r>
    </w:p>
    <w:p w14:paraId="148163FA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42E53886" w14:textId="18391EC8" w:rsidR="00C77C93" w:rsidRPr="00B27D8E" w:rsidRDefault="00BA3980" w:rsidP="00C77C93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INSERT INTO  </w:t>
      </w:r>
      <w:r w:rsidR="00C77C93" w:rsidRPr="00B27D8E">
        <w:rPr>
          <w:rFonts w:cs="Arial"/>
          <w:sz w:val="22"/>
          <w:szCs w:val="22"/>
        </w:rPr>
        <w:t xml:space="preserve"> ACCOUNT val</w:t>
      </w:r>
      <w:r w:rsidR="000E19F1">
        <w:rPr>
          <w:rFonts w:cs="Arial"/>
          <w:sz w:val="22"/>
          <w:szCs w:val="22"/>
        </w:rPr>
        <w:t>ues ('101','Pre Paid','Sameer</w:t>
      </w:r>
      <w:r w:rsidR="00C77C93" w:rsidRPr="00B27D8E">
        <w:rPr>
          <w:rFonts w:cs="Arial"/>
          <w:sz w:val="22"/>
          <w:szCs w:val="22"/>
        </w:rPr>
        <w:t>', 500</w:t>
      </w:r>
      <w:r w:rsidR="009919D2">
        <w:rPr>
          <w:rFonts w:cs="Arial"/>
          <w:sz w:val="22"/>
          <w:szCs w:val="22"/>
        </w:rPr>
        <w:t>.00</w:t>
      </w:r>
      <w:r w:rsidR="00C77C93" w:rsidRPr="00B27D8E">
        <w:rPr>
          <w:rFonts w:cs="Arial"/>
          <w:sz w:val="22"/>
          <w:szCs w:val="22"/>
        </w:rPr>
        <w:t>);</w:t>
      </w:r>
    </w:p>
    <w:p w14:paraId="6EB64A30" w14:textId="60BA184A" w:rsidR="00C77C93" w:rsidRPr="00B27D8E" w:rsidRDefault="00BA3980" w:rsidP="00C77C93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INSERT INTO  </w:t>
      </w:r>
      <w:r w:rsidRPr="00B27D8E">
        <w:rPr>
          <w:rFonts w:cs="Arial"/>
          <w:sz w:val="22"/>
          <w:szCs w:val="22"/>
        </w:rPr>
        <w:t xml:space="preserve"> </w:t>
      </w:r>
      <w:r w:rsidR="00C77C93" w:rsidRPr="00B27D8E">
        <w:rPr>
          <w:rFonts w:cs="Arial"/>
          <w:sz w:val="22"/>
          <w:szCs w:val="22"/>
        </w:rPr>
        <w:t>ACCOUNT valu</w:t>
      </w:r>
      <w:r w:rsidR="000E19F1">
        <w:rPr>
          <w:rFonts w:cs="Arial"/>
          <w:sz w:val="22"/>
          <w:szCs w:val="22"/>
        </w:rPr>
        <w:t>es ('102','Pre Paid','Vinayak</w:t>
      </w:r>
      <w:r w:rsidR="00C77C93" w:rsidRPr="00B27D8E">
        <w:rPr>
          <w:rFonts w:cs="Arial"/>
          <w:sz w:val="22"/>
          <w:szCs w:val="22"/>
        </w:rPr>
        <w:t>', 523</w:t>
      </w:r>
      <w:r w:rsidR="009919D2">
        <w:rPr>
          <w:rFonts w:cs="Arial"/>
          <w:sz w:val="22"/>
          <w:szCs w:val="22"/>
        </w:rPr>
        <w:t>.00</w:t>
      </w:r>
      <w:r w:rsidR="00C77C93" w:rsidRPr="00B27D8E">
        <w:rPr>
          <w:rFonts w:cs="Arial"/>
          <w:sz w:val="22"/>
          <w:szCs w:val="22"/>
        </w:rPr>
        <w:t>);</w:t>
      </w:r>
    </w:p>
    <w:p w14:paraId="624907A6" w14:textId="41604F93" w:rsidR="00C77C93" w:rsidRPr="00B27D8E" w:rsidRDefault="00BA3980" w:rsidP="00C77C93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INSERT INTO  </w:t>
      </w:r>
      <w:r w:rsidRPr="00B27D8E">
        <w:rPr>
          <w:rFonts w:cs="Arial"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 xml:space="preserve"> </w:t>
      </w:r>
      <w:r w:rsidR="00C77C93" w:rsidRPr="00B27D8E">
        <w:rPr>
          <w:rFonts w:cs="Arial"/>
          <w:sz w:val="22"/>
          <w:szCs w:val="22"/>
        </w:rPr>
        <w:t>ACCOUNT va</w:t>
      </w:r>
      <w:r w:rsidR="000E19F1">
        <w:rPr>
          <w:rFonts w:cs="Arial"/>
          <w:sz w:val="22"/>
          <w:szCs w:val="22"/>
        </w:rPr>
        <w:t>lues ('103','Pre Paid','Deepak</w:t>
      </w:r>
      <w:r w:rsidR="00C77C93" w:rsidRPr="00B27D8E">
        <w:rPr>
          <w:rFonts w:cs="Arial"/>
          <w:sz w:val="22"/>
          <w:szCs w:val="22"/>
        </w:rPr>
        <w:t>', 259</w:t>
      </w:r>
      <w:r w:rsidR="005F54AC">
        <w:rPr>
          <w:rFonts w:cs="Arial"/>
          <w:sz w:val="22"/>
          <w:szCs w:val="22"/>
        </w:rPr>
        <w:t>.00</w:t>
      </w:r>
      <w:r w:rsidR="00C77C93" w:rsidRPr="00B27D8E">
        <w:rPr>
          <w:rFonts w:cs="Arial"/>
          <w:sz w:val="22"/>
          <w:szCs w:val="22"/>
        </w:rPr>
        <w:t>);</w:t>
      </w:r>
    </w:p>
    <w:p w14:paraId="26B76105" w14:textId="02279693" w:rsidR="00C77C93" w:rsidRPr="00B27D8E" w:rsidRDefault="00BA3980" w:rsidP="00C77C93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INSERT INTO  </w:t>
      </w:r>
      <w:r w:rsidRPr="00B27D8E">
        <w:rPr>
          <w:rFonts w:cs="Arial"/>
          <w:sz w:val="22"/>
          <w:szCs w:val="22"/>
        </w:rPr>
        <w:t xml:space="preserve"> </w:t>
      </w:r>
      <w:r w:rsidR="00C77C93" w:rsidRPr="00B27D8E">
        <w:rPr>
          <w:rFonts w:cs="Arial"/>
          <w:sz w:val="22"/>
          <w:szCs w:val="22"/>
        </w:rPr>
        <w:t xml:space="preserve">ACCOUNT values ('104','Pre </w:t>
      </w:r>
      <w:r w:rsidR="000E19F1">
        <w:rPr>
          <w:rFonts w:cs="Arial"/>
          <w:sz w:val="22"/>
          <w:szCs w:val="22"/>
        </w:rPr>
        <w:t>Paid','Ramchandra</w:t>
      </w:r>
      <w:r w:rsidR="00C77C93" w:rsidRPr="00B27D8E">
        <w:rPr>
          <w:rFonts w:cs="Arial"/>
          <w:sz w:val="22"/>
          <w:szCs w:val="22"/>
        </w:rPr>
        <w:t>, 54</w:t>
      </w:r>
      <w:r w:rsidR="005F54AC">
        <w:rPr>
          <w:rFonts w:cs="Arial"/>
          <w:sz w:val="22"/>
          <w:szCs w:val="22"/>
        </w:rPr>
        <w:t>.00</w:t>
      </w:r>
      <w:r w:rsidR="00C77C93" w:rsidRPr="00B27D8E">
        <w:rPr>
          <w:rFonts w:cs="Arial"/>
          <w:sz w:val="22"/>
          <w:szCs w:val="22"/>
        </w:rPr>
        <w:t>);</w:t>
      </w:r>
    </w:p>
    <w:p w14:paraId="6411BE01" w14:textId="70C55DBB" w:rsidR="00C77C93" w:rsidRPr="00B27D8E" w:rsidRDefault="00BA3980" w:rsidP="00C77C93">
      <w:pPr>
        <w:ind w:left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INSERT INTO  </w:t>
      </w:r>
      <w:r w:rsidRPr="00B27D8E">
        <w:rPr>
          <w:rFonts w:cs="Arial"/>
          <w:sz w:val="22"/>
          <w:szCs w:val="22"/>
        </w:rPr>
        <w:t xml:space="preserve"> </w:t>
      </w:r>
      <w:r w:rsidR="00C77C93" w:rsidRPr="00B27D8E">
        <w:rPr>
          <w:rFonts w:cs="Arial"/>
          <w:sz w:val="22"/>
          <w:szCs w:val="22"/>
        </w:rPr>
        <w:t>ACCOUNT val</w:t>
      </w:r>
      <w:r w:rsidR="000E19F1">
        <w:rPr>
          <w:rFonts w:cs="Arial"/>
          <w:sz w:val="22"/>
          <w:szCs w:val="22"/>
        </w:rPr>
        <w:t>ues ('105','Pre Paid','Kunal</w:t>
      </w:r>
      <w:r w:rsidR="00C77C93" w:rsidRPr="00B27D8E">
        <w:rPr>
          <w:rFonts w:cs="Arial"/>
          <w:sz w:val="22"/>
          <w:szCs w:val="22"/>
        </w:rPr>
        <w:t>', 50</w:t>
      </w:r>
      <w:r w:rsidR="005F54AC">
        <w:rPr>
          <w:rFonts w:cs="Arial"/>
          <w:sz w:val="22"/>
          <w:szCs w:val="22"/>
        </w:rPr>
        <w:t>.00</w:t>
      </w:r>
      <w:r w:rsidR="00C77C93" w:rsidRPr="00B27D8E">
        <w:rPr>
          <w:rFonts w:cs="Arial"/>
          <w:sz w:val="22"/>
          <w:szCs w:val="22"/>
        </w:rPr>
        <w:t>);</w:t>
      </w:r>
    </w:p>
    <w:p w14:paraId="17B30741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0530A4EC" w14:textId="77777777" w:rsidR="00C96822" w:rsidRPr="00B27D8E" w:rsidRDefault="00C96822" w:rsidP="00C77C93">
      <w:pPr>
        <w:jc w:val="both"/>
        <w:rPr>
          <w:rFonts w:cs="Arial"/>
          <w:sz w:val="22"/>
          <w:szCs w:val="22"/>
        </w:rPr>
      </w:pPr>
    </w:p>
    <w:p w14:paraId="03A31041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Display menu to Customer Care Representative to perform various operations</w:t>
      </w:r>
    </w:p>
    <w:p w14:paraId="21B34750" w14:textId="77777777" w:rsidR="00C77C93" w:rsidRPr="00B27D8E" w:rsidRDefault="00C77C93" w:rsidP="00C77C93">
      <w:pPr>
        <w:numPr>
          <w:ilvl w:val="1"/>
          <w:numId w:val="42"/>
        </w:numPr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Account Balance Enquiry </w:t>
      </w:r>
    </w:p>
    <w:p w14:paraId="75C381CB" w14:textId="77777777" w:rsidR="00C77C93" w:rsidRPr="00B27D8E" w:rsidRDefault="00C77C93" w:rsidP="00C77C93">
      <w:pPr>
        <w:numPr>
          <w:ilvl w:val="1"/>
          <w:numId w:val="42"/>
        </w:numPr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Recharge Account</w:t>
      </w:r>
    </w:p>
    <w:p w14:paraId="68573401" w14:textId="77777777" w:rsidR="00C77C93" w:rsidRPr="00B27D8E" w:rsidRDefault="00C77C93" w:rsidP="00C77C93">
      <w:pPr>
        <w:numPr>
          <w:ilvl w:val="1"/>
          <w:numId w:val="42"/>
        </w:numPr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Exit</w:t>
      </w:r>
    </w:p>
    <w:p w14:paraId="6B93628A" w14:textId="77777777" w:rsidR="00DF1B21" w:rsidRPr="00B27D8E" w:rsidRDefault="00DF1B21" w:rsidP="00DF1B21">
      <w:pPr>
        <w:ind w:left="1440"/>
        <w:rPr>
          <w:rFonts w:cs="Arial"/>
          <w:sz w:val="22"/>
          <w:szCs w:val="22"/>
        </w:rPr>
      </w:pPr>
    </w:p>
    <w:p w14:paraId="1024D620" w14:textId="77777777" w:rsidR="00EC73F3" w:rsidRPr="00B27D8E" w:rsidRDefault="00EC73F3" w:rsidP="00DF1B21">
      <w:pPr>
        <w:ind w:left="1440"/>
        <w:rPr>
          <w:rFonts w:cs="Arial"/>
          <w:sz w:val="22"/>
          <w:szCs w:val="22"/>
        </w:rPr>
      </w:pPr>
    </w:p>
    <w:p w14:paraId="703743FE" w14:textId="77777777" w:rsidR="00EC73F3" w:rsidRPr="00B27D8E" w:rsidRDefault="00EC73F3" w:rsidP="00DF1B21">
      <w:pPr>
        <w:ind w:left="1440"/>
        <w:rPr>
          <w:rFonts w:cs="Arial"/>
          <w:sz w:val="22"/>
          <w:szCs w:val="22"/>
        </w:rPr>
      </w:pPr>
    </w:p>
    <w:p w14:paraId="13385439" w14:textId="77777777" w:rsidR="00EC73F3" w:rsidRPr="00B27D8E" w:rsidRDefault="00EC73F3" w:rsidP="00DF1B21">
      <w:pPr>
        <w:ind w:left="1440"/>
        <w:rPr>
          <w:rFonts w:cs="Arial"/>
          <w:sz w:val="22"/>
          <w:szCs w:val="22"/>
        </w:rPr>
      </w:pPr>
    </w:p>
    <w:p w14:paraId="10382A4B" w14:textId="77777777" w:rsidR="00DF1B21" w:rsidRPr="00B27D8E" w:rsidRDefault="00DF1B21" w:rsidP="00DF1B21">
      <w:pPr>
        <w:ind w:left="1440"/>
        <w:rPr>
          <w:rFonts w:cs="Arial"/>
          <w:sz w:val="22"/>
          <w:szCs w:val="22"/>
        </w:rPr>
      </w:pPr>
    </w:p>
    <w:p w14:paraId="7472F821" w14:textId="667B8338" w:rsidR="00C77C93" w:rsidRPr="00B27D8E" w:rsidRDefault="00C77C93" w:rsidP="00C77C93">
      <w:pPr>
        <w:pStyle w:val="ListParagraph"/>
        <w:numPr>
          <w:ilvl w:val="0"/>
          <w:numId w:val="43"/>
        </w:numPr>
        <w:rPr>
          <w:rFonts w:ascii="Arial" w:hAnsi="Arial" w:cs="Arial"/>
          <w:b/>
        </w:rPr>
      </w:pPr>
      <w:r w:rsidRPr="00B27D8E">
        <w:rPr>
          <w:rFonts w:ascii="Arial" w:hAnsi="Arial" w:cs="Arial"/>
          <w:b/>
        </w:rPr>
        <w:t>Account Balance Enquiry Option</w:t>
      </w:r>
      <w:r w:rsidR="00252045">
        <w:rPr>
          <w:rFonts w:ascii="Arial" w:hAnsi="Arial" w:cs="Arial"/>
          <w:b/>
        </w:rPr>
        <w:tab/>
      </w:r>
      <w:r w:rsidR="00252045">
        <w:rPr>
          <w:rFonts w:ascii="Arial" w:hAnsi="Arial" w:cs="Arial"/>
          <w:b/>
        </w:rPr>
        <w:tab/>
      </w:r>
      <w:r w:rsidR="00E65D9C">
        <w:rPr>
          <w:rFonts w:ascii="Arial" w:hAnsi="Arial" w:cs="Arial"/>
          <w:b/>
        </w:rPr>
        <w:tab/>
      </w:r>
      <w:r w:rsidR="00E65D9C">
        <w:rPr>
          <w:rFonts w:ascii="Arial" w:hAnsi="Arial" w:cs="Arial"/>
          <w:b/>
        </w:rPr>
        <w:tab/>
      </w:r>
      <w:r w:rsidRPr="00B27D8E">
        <w:rPr>
          <w:rFonts w:ascii="Arial" w:hAnsi="Arial" w:cs="Arial"/>
          <w:b/>
        </w:rPr>
        <w:t xml:space="preserve"> </w:t>
      </w:r>
    </w:p>
    <w:p w14:paraId="79A60E29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727A249E" w14:textId="18523B4B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If cu</w:t>
      </w:r>
      <w:r w:rsidR="003940AD">
        <w:rPr>
          <w:rFonts w:cs="Arial"/>
          <w:sz w:val="22"/>
          <w:szCs w:val="22"/>
        </w:rPr>
        <w:t>stomer selects this option</w:t>
      </w:r>
      <w:r w:rsidR="005D2FC1">
        <w:rPr>
          <w:rFonts w:cs="Arial"/>
          <w:sz w:val="22"/>
          <w:szCs w:val="22"/>
        </w:rPr>
        <w:t xml:space="preserve">, </w:t>
      </w:r>
      <w:r w:rsidR="005D2FC1" w:rsidRPr="005D2FC1">
        <w:rPr>
          <w:rFonts w:cs="Arial"/>
          <w:b/>
          <w:sz w:val="22"/>
          <w:szCs w:val="22"/>
        </w:rPr>
        <w:t>Account ID</w:t>
      </w:r>
      <w:r w:rsidR="003940AD">
        <w:rPr>
          <w:rFonts w:cs="Arial"/>
          <w:sz w:val="22"/>
          <w:szCs w:val="22"/>
        </w:rPr>
        <w:t xml:space="preserve"> should be accepted from the user.</w:t>
      </w:r>
      <w:r w:rsidRPr="00B27D8E">
        <w:rPr>
          <w:rFonts w:cs="Arial"/>
          <w:sz w:val="22"/>
          <w:szCs w:val="22"/>
        </w:rPr>
        <w:t xml:space="preserve">  </w:t>
      </w:r>
    </w:p>
    <w:p w14:paraId="52DBA6A0" w14:textId="61CC3004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If </w:t>
      </w:r>
      <w:r w:rsidRPr="00252045">
        <w:rPr>
          <w:rFonts w:cs="Arial"/>
          <w:b/>
          <w:sz w:val="22"/>
          <w:szCs w:val="22"/>
        </w:rPr>
        <w:t xml:space="preserve">Account </w:t>
      </w:r>
      <w:r w:rsidR="005D2FC1">
        <w:rPr>
          <w:rFonts w:cs="Arial"/>
          <w:b/>
          <w:sz w:val="22"/>
          <w:szCs w:val="22"/>
        </w:rPr>
        <w:t>ID</w:t>
      </w:r>
      <w:r w:rsidRPr="00B27D8E">
        <w:rPr>
          <w:rFonts w:cs="Arial"/>
          <w:sz w:val="22"/>
          <w:szCs w:val="22"/>
        </w:rPr>
        <w:t xml:space="preserve"> </w:t>
      </w:r>
      <w:r w:rsidR="00622F43" w:rsidRPr="00B27D8E">
        <w:rPr>
          <w:rFonts w:cs="Arial"/>
          <w:sz w:val="22"/>
          <w:szCs w:val="22"/>
        </w:rPr>
        <w:t>exists</w:t>
      </w:r>
      <w:r w:rsidRPr="00B27D8E">
        <w:rPr>
          <w:rFonts w:cs="Arial"/>
          <w:sz w:val="22"/>
          <w:szCs w:val="22"/>
        </w:rPr>
        <w:t xml:space="preserve"> in the </w:t>
      </w:r>
      <w:r w:rsidRPr="005D2FC1">
        <w:rPr>
          <w:rFonts w:cs="Arial"/>
          <w:b/>
          <w:sz w:val="22"/>
          <w:szCs w:val="22"/>
        </w:rPr>
        <w:t>Account</w:t>
      </w:r>
      <w:r w:rsidRPr="00B27D8E">
        <w:rPr>
          <w:rFonts w:cs="Arial"/>
          <w:sz w:val="22"/>
          <w:szCs w:val="22"/>
        </w:rPr>
        <w:t xml:space="preserve"> table Balance amount</w:t>
      </w:r>
      <w:r w:rsidR="003940AD">
        <w:rPr>
          <w:rFonts w:cs="Arial"/>
          <w:sz w:val="22"/>
          <w:szCs w:val="22"/>
        </w:rPr>
        <w:t xml:space="preserve"> should be displayed, otherwise </w:t>
      </w:r>
      <w:r w:rsidRPr="00B27D8E">
        <w:rPr>
          <w:rFonts w:cs="Arial"/>
          <w:sz w:val="22"/>
          <w:szCs w:val="22"/>
        </w:rPr>
        <w:t>error message</w:t>
      </w:r>
      <w:r w:rsidR="003940AD">
        <w:rPr>
          <w:rFonts w:cs="Arial"/>
          <w:sz w:val="22"/>
          <w:szCs w:val="22"/>
        </w:rPr>
        <w:t xml:space="preserve"> should be displayed</w:t>
      </w:r>
      <w:r w:rsidRPr="00B27D8E">
        <w:rPr>
          <w:rFonts w:cs="Arial"/>
          <w:sz w:val="22"/>
          <w:szCs w:val="22"/>
        </w:rPr>
        <w:t>.</w:t>
      </w:r>
    </w:p>
    <w:p w14:paraId="4F943140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03323806" w14:textId="77777777" w:rsidR="00C77C93" w:rsidRPr="00B27D8E" w:rsidRDefault="00C77C93" w:rsidP="00C77C93">
      <w:pPr>
        <w:ind w:left="720"/>
        <w:jc w:val="both"/>
        <w:rPr>
          <w:rFonts w:cs="Arial"/>
          <w:b/>
          <w:sz w:val="22"/>
          <w:szCs w:val="22"/>
          <w:u w:val="single"/>
        </w:rPr>
      </w:pPr>
      <w:r w:rsidRPr="00B27D8E">
        <w:rPr>
          <w:rFonts w:cs="Arial"/>
          <w:b/>
          <w:sz w:val="22"/>
          <w:szCs w:val="22"/>
          <w:u w:val="single"/>
        </w:rPr>
        <w:t>Sample Run</w:t>
      </w:r>
    </w:p>
    <w:p w14:paraId="389BF481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51FFC6CA" w14:textId="3013D6DB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Enter Account </w:t>
      </w:r>
      <w:r w:rsidR="00622F43" w:rsidRPr="00B27D8E">
        <w:rPr>
          <w:rFonts w:cs="Arial"/>
          <w:sz w:val="22"/>
          <w:szCs w:val="22"/>
        </w:rPr>
        <w:t>ID:</w:t>
      </w:r>
      <w:r w:rsidRPr="00B27D8E">
        <w:rPr>
          <w:rFonts w:cs="Arial"/>
          <w:sz w:val="22"/>
          <w:szCs w:val="22"/>
        </w:rPr>
        <w:t xml:space="preserve"> 101</w:t>
      </w:r>
    </w:p>
    <w:p w14:paraId="5C7A20A0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544293E2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Your Current Balance is Rs. 500.00</w:t>
      </w:r>
    </w:p>
    <w:p w14:paraId="19302550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67142A3A" w14:textId="77777777" w:rsidR="00C77C93" w:rsidRPr="00B27D8E" w:rsidRDefault="00C77C93" w:rsidP="00C77C93">
      <w:pPr>
        <w:ind w:left="720"/>
        <w:jc w:val="both"/>
        <w:rPr>
          <w:rFonts w:cs="Arial"/>
          <w:b/>
          <w:sz w:val="22"/>
          <w:szCs w:val="22"/>
        </w:rPr>
      </w:pPr>
      <w:r w:rsidRPr="00B27D8E">
        <w:rPr>
          <w:rFonts w:cs="Arial"/>
          <w:b/>
          <w:sz w:val="22"/>
          <w:szCs w:val="22"/>
        </w:rPr>
        <w:t>OR</w:t>
      </w:r>
    </w:p>
    <w:p w14:paraId="0BA4EDCE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5143BF8B" w14:textId="06388DCA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Enter Account </w:t>
      </w:r>
      <w:r w:rsidR="00622F43" w:rsidRPr="00B27D8E">
        <w:rPr>
          <w:rFonts w:cs="Arial"/>
          <w:sz w:val="22"/>
          <w:szCs w:val="22"/>
        </w:rPr>
        <w:t>ID:</w:t>
      </w:r>
      <w:r w:rsidRPr="00B27D8E">
        <w:rPr>
          <w:rFonts w:cs="Arial"/>
          <w:sz w:val="22"/>
          <w:szCs w:val="22"/>
        </w:rPr>
        <w:t xml:space="preserve"> 106</w:t>
      </w:r>
    </w:p>
    <w:p w14:paraId="2F180AD1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4863CD2A" w14:textId="41E13855" w:rsidR="00C77C93" w:rsidRPr="00B27D8E" w:rsidRDefault="00622F43" w:rsidP="00C77C93">
      <w:pPr>
        <w:ind w:left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ERROR:</w:t>
      </w:r>
      <w:r w:rsidR="00C77C93" w:rsidRPr="00B27D8E">
        <w:rPr>
          <w:rFonts w:cs="Arial"/>
          <w:sz w:val="22"/>
          <w:szCs w:val="22"/>
        </w:rPr>
        <w:t xml:space="preserve"> </w:t>
      </w:r>
      <w:r w:rsidR="00862684" w:rsidRPr="00B27D8E">
        <w:rPr>
          <w:rFonts w:cs="Arial"/>
          <w:sz w:val="22"/>
          <w:szCs w:val="22"/>
        </w:rPr>
        <w:t xml:space="preserve"> </w:t>
      </w:r>
      <w:r w:rsidR="00C77C93" w:rsidRPr="00B27D8E">
        <w:rPr>
          <w:rFonts w:cs="Arial"/>
          <w:sz w:val="22"/>
          <w:szCs w:val="22"/>
        </w:rPr>
        <w:t>Given Account Id Does Not Exits</w:t>
      </w:r>
    </w:p>
    <w:p w14:paraId="37C2AAE9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4216FD08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71603064" w14:textId="77777777" w:rsidR="00513879" w:rsidRPr="00B27D8E" w:rsidRDefault="00513879" w:rsidP="00513879">
      <w:pPr>
        <w:ind w:left="270"/>
        <w:rPr>
          <w:rFonts w:cs="Arial"/>
          <w:sz w:val="22"/>
          <w:szCs w:val="22"/>
        </w:rPr>
      </w:pPr>
    </w:p>
    <w:p w14:paraId="2684244F" w14:textId="77777777" w:rsidR="00DD5413" w:rsidRPr="00B27D8E" w:rsidRDefault="00DD5413" w:rsidP="00513879">
      <w:pPr>
        <w:ind w:left="270"/>
        <w:rPr>
          <w:rFonts w:cs="Arial"/>
          <w:sz w:val="22"/>
          <w:szCs w:val="22"/>
        </w:rPr>
      </w:pPr>
    </w:p>
    <w:p w14:paraId="3671C104" w14:textId="73C9966F" w:rsidR="00DD5413" w:rsidRPr="00B27D8E" w:rsidRDefault="00C77C93" w:rsidP="00C77C93">
      <w:pPr>
        <w:numPr>
          <w:ilvl w:val="0"/>
          <w:numId w:val="42"/>
        </w:numPr>
        <w:rPr>
          <w:rFonts w:cs="Arial"/>
          <w:sz w:val="22"/>
          <w:szCs w:val="22"/>
        </w:rPr>
      </w:pPr>
      <w:r w:rsidRPr="00B27D8E">
        <w:rPr>
          <w:rFonts w:eastAsia="Calibri" w:cs="Arial"/>
          <w:b/>
          <w:sz w:val="22"/>
          <w:szCs w:val="22"/>
        </w:rPr>
        <w:t>Recharge Accou</w:t>
      </w:r>
      <w:r w:rsidR="00CE25AC" w:rsidRPr="00B27D8E">
        <w:rPr>
          <w:rFonts w:eastAsia="Calibri" w:cs="Arial"/>
          <w:b/>
          <w:sz w:val="22"/>
          <w:szCs w:val="22"/>
        </w:rPr>
        <w:t>nt</w:t>
      </w:r>
      <w:r w:rsidR="00CE25AC" w:rsidRPr="00B27D8E">
        <w:rPr>
          <w:rFonts w:eastAsia="Calibri" w:cs="Arial"/>
          <w:b/>
          <w:sz w:val="22"/>
          <w:szCs w:val="22"/>
        </w:rPr>
        <w:tab/>
      </w:r>
      <w:r w:rsidR="00CE25AC" w:rsidRPr="00B27D8E">
        <w:rPr>
          <w:rFonts w:eastAsia="Calibri" w:cs="Arial"/>
          <w:b/>
          <w:sz w:val="22"/>
          <w:szCs w:val="22"/>
        </w:rPr>
        <w:tab/>
      </w:r>
      <w:r w:rsidR="00CE25AC" w:rsidRPr="00B27D8E">
        <w:rPr>
          <w:rFonts w:eastAsia="Calibri" w:cs="Arial"/>
          <w:b/>
          <w:sz w:val="22"/>
          <w:szCs w:val="22"/>
        </w:rPr>
        <w:tab/>
        <w:t xml:space="preserve">                                  </w:t>
      </w:r>
    </w:p>
    <w:p w14:paraId="03BD147A" w14:textId="450699E2" w:rsidR="00C77C93" w:rsidRPr="00B27D8E" w:rsidRDefault="00C77C93" w:rsidP="00DD5413">
      <w:pPr>
        <w:ind w:left="630"/>
        <w:rPr>
          <w:rFonts w:cs="Arial"/>
          <w:sz w:val="22"/>
          <w:szCs w:val="22"/>
        </w:rPr>
      </w:pPr>
      <w:r w:rsidRPr="00B27D8E">
        <w:rPr>
          <w:rFonts w:cs="Arial"/>
          <w:b/>
          <w:sz w:val="22"/>
          <w:szCs w:val="22"/>
        </w:rPr>
        <w:t xml:space="preserve"> </w:t>
      </w:r>
    </w:p>
    <w:p w14:paraId="07C73DDA" w14:textId="73713DEB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If customer selects this option, then Account ID and </w:t>
      </w:r>
      <w:r w:rsidR="00784F0A" w:rsidRPr="00B27D8E">
        <w:rPr>
          <w:rFonts w:cs="Arial"/>
          <w:sz w:val="22"/>
          <w:szCs w:val="22"/>
        </w:rPr>
        <w:t xml:space="preserve">Recharge </w:t>
      </w:r>
      <w:r w:rsidR="00C56072" w:rsidRPr="00B27D8E">
        <w:rPr>
          <w:rFonts w:cs="Arial"/>
          <w:sz w:val="22"/>
          <w:szCs w:val="22"/>
        </w:rPr>
        <w:t>Amount needs</w:t>
      </w:r>
      <w:r w:rsidRPr="00B27D8E">
        <w:rPr>
          <w:rFonts w:cs="Arial"/>
          <w:sz w:val="22"/>
          <w:szCs w:val="22"/>
        </w:rPr>
        <w:t xml:space="preserve"> to be entered by the customer.</w:t>
      </w:r>
    </w:p>
    <w:p w14:paraId="019C8A26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6D6C7EE3" w14:textId="07F625E0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Depending on the </w:t>
      </w:r>
      <w:r w:rsidR="00C56072" w:rsidRPr="00B27D8E">
        <w:rPr>
          <w:rFonts w:cs="Arial"/>
          <w:sz w:val="22"/>
          <w:szCs w:val="22"/>
        </w:rPr>
        <w:t xml:space="preserve">given Account </w:t>
      </w:r>
      <w:r w:rsidR="006170FA" w:rsidRPr="00B27D8E">
        <w:rPr>
          <w:rFonts w:cs="Arial"/>
          <w:sz w:val="22"/>
          <w:szCs w:val="22"/>
        </w:rPr>
        <w:t>ID update</w:t>
      </w:r>
      <w:r w:rsidRPr="00B27D8E">
        <w:rPr>
          <w:rFonts w:cs="Arial"/>
          <w:sz w:val="22"/>
          <w:szCs w:val="22"/>
        </w:rPr>
        <w:t xml:space="preserve"> </w:t>
      </w:r>
      <w:r w:rsidR="006170FA" w:rsidRPr="00B27D8E">
        <w:rPr>
          <w:rFonts w:cs="Arial"/>
          <w:sz w:val="22"/>
          <w:szCs w:val="22"/>
        </w:rPr>
        <w:t>the final amount</w:t>
      </w:r>
      <w:r w:rsidR="00784F0A" w:rsidRPr="00B27D8E">
        <w:rPr>
          <w:rFonts w:cs="Arial"/>
          <w:sz w:val="22"/>
          <w:szCs w:val="22"/>
        </w:rPr>
        <w:t xml:space="preserve"> </w:t>
      </w:r>
      <w:r w:rsidR="006170FA" w:rsidRPr="00B27D8E">
        <w:rPr>
          <w:rFonts w:cs="Arial"/>
          <w:sz w:val="22"/>
          <w:szCs w:val="22"/>
        </w:rPr>
        <w:t>in Account</w:t>
      </w:r>
      <w:r w:rsidR="00C56072" w:rsidRPr="00B27D8E">
        <w:rPr>
          <w:rFonts w:cs="Arial"/>
          <w:sz w:val="22"/>
          <w:szCs w:val="22"/>
        </w:rPr>
        <w:t xml:space="preserve"> </w:t>
      </w:r>
      <w:r w:rsidRPr="00B27D8E">
        <w:rPr>
          <w:rFonts w:cs="Arial"/>
          <w:sz w:val="22"/>
          <w:szCs w:val="22"/>
        </w:rPr>
        <w:t xml:space="preserve">table </w:t>
      </w:r>
      <w:r w:rsidR="00784F0A" w:rsidRPr="00B27D8E">
        <w:rPr>
          <w:rFonts w:cs="Arial"/>
          <w:sz w:val="22"/>
          <w:szCs w:val="22"/>
        </w:rPr>
        <w:t>i.</w:t>
      </w:r>
      <w:r w:rsidRPr="00B27D8E">
        <w:rPr>
          <w:rFonts w:cs="Arial"/>
          <w:sz w:val="22"/>
          <w:szCs w:val="22"/>
        </w:rPr>
        <w:t xml:space="preserve">e. Get the </w:t>
      </w:r>
      <w:r w:rsidR="00784F0A" w:rsidRPr="00B27D8E">
        <w:rPr>
          <w:rFonts w:cs="Arial"/>
          <w:sz w:val="22"/>
          <w:szCs w:val="22"/>
        </w:rPr>
        <w:t>ACC_</w:t>
      </w:r>
      <w:r w:rsidR="006170FA" w:rsidRPr="00B27D8E">
        <w:rPr>
          <w:rFonts w:cs="Arial"/>
          <w:sz w:val="22"/>
          <w:szCs w:val="22"/>
        </w:rPr>
        <w:t>BALANCE associated</w:t>
      </w:r>
      <w:r w:rsidRPr="00B27D8E">
        <w:rPr>
          <w:rFonts w:cs="Arial"/>
          <w:sz w:val="22"/>
          <w:szCs w:val="22"/>
        </w:rPr>
        <w:t xml:space="preserve"> with </w:t>
      </w:r>
      <w:r w:rsidR="00C56072" w:rsidRPr="00B27D8E">
        <w:rPr>
          <w:rFonts w:cs="Arial"/>
          <w:sz w:val="22"/>
          <w:szCs w:val="22"/>
        </w:rPr>
        <w:t>account</w:t>
      </w:r>
      <w:r w:rsidR="00784F0A" w:rsidRPr="00B27D8E">
        <w:rPr>
          <w:rFonts w:cs="Arial"/>
          <w:sz w:val="22"/>
          <w:szCs w:val="22"/>
        </w:rPr>
        <w:t xml:space="preserve"> id</w:t>
      </w:r>
      <w:r w:rsidRPr="00B27D8E">
        <w:rPr>
          <w:rFonts w:cs="Arial"/>
          <w:sz w:val="22"/>
          <w:szCs w:val="22"/>
        </w:rPr>
        <w:t xml:space="preserve"> from </w:t>
      </w:r>
      <w:r w:rsidR="006170FA" w:rsidRPr="00B27D8E">
        <w:rPr>
          <w:rFonts w:cs="Arial"/>
          <w:sz w:val="22"/>
          <w:szCs w:val="22"/>
        </w:rPr>
        <w:t>ACCOUNT TABLE</w:t>
      </w:r>
      <w:r w:rsidRPr="00B27D8E">
        <w:rPr>
          <w:rFonts w:cs="Arial"/>
          <w:sz w:val="22"/>
          <w:szCs w:val="22"/>
        </w:rPr>
        <w:t xml:space="preserve"> and </w:t>
      </w:r>
      <w:r w:rsidR="006170FA" w:rsidRPr="00B27D8E">
        <w:rPr>
          <w:rFonts w:cs="Arial"/>
          <w:sz w:val="22"/>
          <w:szCs w:val="22"/>
        </w:rPr>
        <w:t>modify the</w:t>
      </w:r>
      <w:r w:rsidRPr="00B27D8E">
        <w:rPr>
          <w:rFonts w:cs="Arial"/>
          <w:sz w:val="22"/>
          <w:szCs w:val="22"/>
        </w:rPr>
        <w:t xml:space="preserve"> </w:t>
      </w:r>
      <w:r w:rsidR="00784F0A" w:rsidRPr="00B27D8E">
        <w:rPr>
          <w:rFonts w:cs="Arial"/>
          <w:sz w:val="22"/>
          <w:szCs w:val="22"/>
        </w:rPr>
        <w:t>ACC_</w:t>
      </w:r>
      <w:r w:rsidR="006170FA" w:rsidRPr="00B27D8E">
        <w:rPr>
          <w:rFonts w:cs="Arial"/>
          <w:sz w:val="22"/>
          <w:szCs w:val="22"/>
        </w:rPr>
        <w:t>BALANCE as</w:t>
      </w:r>
      <w:r w:rsidR="00784F0A" w:rsidRPr="00B27D8E">
        <w:rPr>
          <w:rFonts w:cs="Arial"/>
          <w:sz w:val="22"/>
          <w:szCs w:val="22"/>
        </w:rPr>
        <w:t xml:space="preserve"> per new recharge balance </w:t>
      </w:r>
      <w:r w:rsidR="00C56072" w:rsidRPr="00B27D8E">
        <w:rPr>
          <w:rFonts w:cs="Arial"/>
          <w:sz w:val="22"/>
          <w:szCs w:val="22"/>
        </w:rPr>
        <w:t xml:space="preserve">  amount </w:t>
      </w:r>
      <w:r w:rsidR="00784F0A" w:rsidRPr="00B27D8E">
        <w:rPr>
          <w:rFonts w:cs="Arial"/>
          <w:sz w:val="22"/>
          <w:szCs w:val="22"/>
        </w:rPr>
        <w:t>entered.</w:t>
      </w:r>
      <w:r w:rsidR="00C56072" w:rsidRPr="00B27D8E">
        <w:rPr>
          <w:rFonts w:cs="Arial"/>
          <w:sz w:val="22"/>
          <w:szCs w:val="22"/>
        </w:rPr>
        <w:t xml:space="preserve"> </w:t>
      </w:r>
    </w:p>
    <w:p w14:paraId="0917C225" w14:textId="77777777" w:rsidR="006170FA" w:rsidRPr="00B27D8E" w:rsidRDefault="006170FA" w:rsidP="00C77C93">
      <w:pPr>
        <w:ind w:left="720"/>
        <w:rPr>
          <w:rFonts w:cs="Arial"/>
          <w:sz w:val="22"/>
          <w:szCs w:val="22"/>
        </w:rPr>
      </w:pPr>
    </w:p>
    <w:p w14:paraId="61BE5424" w14:textId="77777777" w:rsidR="006170FA" w:rsidRPr="00B27D8E" w:rsidRDefault="006170FA" w:rsidP="00C77C93">
      <w:pPr>
        <w:ind w:left="720"/>
        <w:rPr>
          <w:rFonts w:cs="Arial"/>
          <w:b/>
          <w:szCs w:val="20"/>
        </w:rPr>
      </w:pPr>
    </w:p>
    <w:p w14:paraId="6F7FA8A8" w14:textId="162CBF68" w:rsidR="006170FA" w:rsidRPr="00B27D8E" w:rsidRDefault="006170FA" w:rsidP="00C77C93">
      <w:pPr>
        <w:ind w:left="720"/>
        <w:rPr>
          <w:rFonts w:cs="Arial"/>
          <w:b/>
          <w:szCs w:val="20"/>
        </w:rPr>
      </w:pPr>
      <w:r w:rsidRPr="00B27D8E">
        <w:rPr>
          <w:rFonts w:cs="Arial"/>
          <w:b/>
          <w:szCs w:val="20"/>
        </w:rPr>
        <w:t>Note :  New Account B</w:t>
      </w:r>
      <w:r w:rsidR="00D03867">
        <w:rPr>
          <w:rFonts w:cs="Arial"/>
          <w:b/>
          <w:szCs w:val="20"/>
        </w:rPr>
        <w:t>alance=Existing Balance Amount+</w:t>
      </w:r>
      <w:r w:rsidRPr="00B27D8E">
        <w:rPr>
          <w:rFonts w:cs="Arial"/>
          <w:b/>
          <w:szCs w:val="20"/>
        </w:rPr>
        <w:t xml:space="preserve"> New Recharge Amount</w:t>
      </w:r>
    </w:p>
    <w:p w14:paraId="764CB550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77D4A430" w14:textId="77777777" w:rsidR="00C77C93" w:rsidRPr="00B27D8E" w:rsidRDefault="00C77C93" w:rsidP="00C77C93">
      <w:pPr>
        <w:ind w:left="720"/>
        <w:rPr>
          <w:rFonts w:cs="Arial"/>
          <w:b/>
          <w:i/>
          <w:sz w:val="22"/>
          <w:szCs w:val="22"/>
        </w:rPr>
      </w:pPr>
    </w:p>
    <w:p w14:paraId="33ABB575" w14:textId="01CD098F" w:rsidR="00C77C93" w:rsidRPr="00B27D8E" w:rsidRDefault="00C56072" w:rsidP="00C56072">
      <w:pPr>
        <w:rPr>
          <w:rFonts w:cs="Arial"/>
          <w:b/>
          <w:sz w:val="22"/>
          <w:szCs w:val="22"/>
          <w:u w:val="single"/>
        </w:rPr>
      </w:pPr>
      <w:r w:rsidRPr="00B27D8E">
        <w:rPr>
          <w:rFonts w:cs="Arial"/>
          <w:b/>
          <w:sz w:val="22"/>
          <w:szCs w:val="22"/>
        </w:rPr>
        <w:t xml:space="preserve">            </w:t>
      </w:r>
      <w:r w:rsidR="00C77C93" w:rsidRPr="00B27D8E">
        <w:rPr>
          <w:rFonts w:cs="Arial"/>
          <w:b/>
          <w:sz w:val="22"/>
          <w:szCs w:val="22"/>
        </w:rPr>
        <w:t xml:space="preserve">On </w:t>
      </w:r>
      <w:r w:rsidR="001023E6" w:rsidRPr="00B27D8E">
        <w:rPr>
          <w:rFonts w:cs="Arial"/>
          <w:b/>
          <w:sz w:val="22"/>
          <w:szCs w:val="22"/>
        </w:rPr>
        <w:t>Success Recharge</w:t>
      </w:r>
      <w:r w:rsidR="00784F0A" w:rsidRPr="00B27D8E">
        <w:rPr>
          <w:rFonts w:cs="Arial"/>
          <w:b/>
          <w:sz w:val="22"/>
          <w:szCs w:val="22"/>
        </w:rPr>
        <w:t xml:space="preserve"> </w:t>
      </w:r>
      <w:r w:rsidR="00C77C93" w:rsidRPr="00B27D8E">
        <w:rPr>
          <w:rFonts w:cs="Arial"/>
          <w:b/>
          <w:sz w:val="22"/>
          <w:szCs w:val="22"/>
        </w:rPr>
        <w:t>display “Account Recharged successfully”.</w:t>
      </w:r>
    </w:p>
    <w:p w14:paraId="5D5D1242" w14:textId="77777777" w:rsidR="00C77C93" w:rsidRPr="00B27D8E" w:rsidRDefault="00C77C93" w:rsidP="00C77C93">
      <w:pPr>
        <w:ind w:left="720"/>
        <w:jc w:val="both"/>
        <w:rPr>
          <w:rFonts w:cs="Arial"/>
          <w:b/>
          <w:sz w:val="22"/>
          <w:szCs w:val="22"/>
          <w:u w:val="single"/>
        </w:rPr>
      </w:pPr>
    </w:p>
    <w:p w14:paraId="0EBF41FC" w14:textId="77777777" w:rsidR="000B2029" w:rsidRPr="00B27D8E" w:rsidRDefault="000B2029" w:rsidP="00C77C93">
      <w:pPr>
        <w:ind w:left="720"/>
        <w:jc w:val="both"/>
        <w:rPr>
          <w:rFonts w:cs="Arial"/>
          <w:b/>
          <w:sz w:val="22"/>
          <w:szCs w:val="22"/>
          <w:u w:val="single"/>
        </w:rPr>
      </w:pPr>
    </w:p>
    <w:p w14:paraId="5A5309C2" w14:textId="77777777" w:rsidR="000B2029" w:rsidRPr="00B27D8E" w:rsidRDefault="000B2029" w:rsidP="00C77C93">
      <w:pPr>
        <w:ind w:left="720"/>
        <w:jc w:val="both"/>
        <w:rPr>
          <w:rFonts w:cs="Arial"/>
          <w:b/>
          <w:sz w:val="22"/>
          <w:szCs w:val="22"/>
          <w:u w:val="single"/>
        </w:rPr>
      </w:pPr>
    </w:p>
    <w:p w14:paraId="46FEF5E5" w14:textId="77777777" w:rsidR="00C77C93" w:rsidRPr="00B27D8E" w:rsidRDefault="00C77C93" w:rsidP="00C77C93">
      <w:pPr>
        <w:ind w:left="720"/>
        <w:jc w:val="both"/>
        <w:rPr>
          <w:rFonts w:cs="Arial"/>
          <w:b/>
          <w:sz w:val="22"/>
          <w:szCs w:val="22"/>
          <w:u w:val="single"/>
        </w:rPr>
      </w:pPr>
      <w:r w:rsidRPr="00B27D8E">
        <w:rPr>
          <w:rFonts w:cs="Arial"/>
          <w:b/>
          <w:sz w:val="22"/>
          <w:szCs w:val="22"/>
          <w:u w:val="single"/>
        </w:rPr>
        <w:t>Sample Run</w:t>
      </w:r>
    </w:p>
    <w:p w14:paraId="3E2C3E17" w14:textId="77777777" w:rsidR="00C77C93" w:rsidRPr="00B27D8E" w:rsidRDefault="00C77C93" w:rsidP="00C77C93">
      <w:pPr>
        <w:ind w:left="720"/>
        <w:jc w:val="both"/>
        <w:rPr>
          <w:rFonts w:cs="Arial"/>
          <w:sz w:val="22"/>
          <w:szCs w:val="22"/>
        </w:rPr>
      </w:pPr>
    </w:p>
    <w:p w14:paraId="4256C169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Enter Account ID : 101</w:t>
      </w:r>
    </w:p>
    <w:p w14:paraId="1546B6CF" w14:textId="0BDA2785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Enter </w:t>
      </w:r>
      <w:r w:rsidR="00784F0A" w:rsidRPr="00B27D8E">
        <w:rPr>
          <w:rFonts w:cs="Arial"/>
          <w:sz w:val="22"/>
          <w:szCs w:val="22"/>
        </w:rPr>
        <w:t>Recharge Amount</w:t>
      </w:r>
      <w:r w:rsidRPr="00B27D8E">
        <w:rPr>
          <w:rFonts w:cs="Arial"/>
          <w:sz w:val="22"/>
          <w:szCs w:val="22"/>
        </w:rPr>
        <w:t xml:space="preserve"> : </w:t>
      </w:r>
      <w:r w:rsidR="00784F0A" w:rsidRPr="00B27D8E">
        <w:rPr>
          <w:rFonts w:cs="Arial"/>
          <w:sz w:val="22"/>
          <w:szCs w:val="22"/>
        </w:rPr>
        <w:t>50</w:t>
      </w:r>
    </w:p>
    <w:p w14:paraId="54DFD89F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2A863929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Your Account Recharged Successfully </w:t>
      </w:r>
    </w:p>
    <w:p w14:paraId="13C1E976" w14:textId="77777777" w:rsidR="00A930AA" w:rsidRPr="00B27D8E" w:rsidRDefault="00A930AA" w:rsidP="00C77C93">
      <w:pPr>
        <w:ind w:left="720"/>
        <w:rPr>
          <w:rFonts w:cs="Arial"/>
          <w:sz w:val="22"/>
          <w:szCs w:val="22"/>
        </w:rPr>
      </w:pPr>
    </w:p>
    <w:p w14:paraId="409ABA40" w14:textId="77777777" w:rsidR="00C77C93" w:rsidRPr="00B27D8E" w:rsidRDefault="00C77C93" w:rsidP="00C77C93">
      <w:pPr>
        <w:ind w:left="720"/>
        <w:rPr>
          <w:rFonts w:cs="Arial"/>
          <w:b/>
          <w:sz w:val="22"/>
          <w:szCs w:val="22"/>
        </w:rPr>
      </w:pPr>
      <w:r w:rsidRPr="00B27D8E">
        <w:rPr>
          <w:rFonts w:cs="Arial"/>
          <w:b/>
          <w:sz w:val="22"/>
          <w:szCs w:val="22"/>
        </w:rPr>
        <w:t>OR</w:t>
      </w:r>
    </w:p>
    <w:p w14:paraId="0AE80C89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03358ABC" w14:textId="338B216F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Enter Account </w:t>
      </w:r>
      <w:r w:rsidR="000B2029" w:rsidRPr="00B27D8E">
        <w:rPr>
          <w:rFonts w:cs="Arial"/>
          <w:sz w:val="22"/>
          <w:szCs w:val="22"/>
        </w:rPr>
        <w:t>ID:</w:t>
      </w:r>
      <w:r w:rsidRPr="00B27D8E">
        <w:rPr>
          <w:rFonts w:cs="Arial"/>
          <w:sz w:val="22"/>
          <w:szCs w:val="22"/>
        </w:rPr>
        <w:t xml:space="preserve"> -107</w:t>
      </w:r>
    </w:p>
    <w:p w14:paraId="0EA3BC9B" w14:textId="77777777" w:rsidR="00C77C93" w:rsidRPr="00B27D8E" w:rsidRDefault="00C77C93" w:rsidP="00C77C93">
      <w:pPr>
        <w:ind w:left="720" w:firstLine="720"/>
        <w:rPr>
          <w:rFonts w:cs="Arial"/>
          <w:sz w:val="22"/>
          <w:szCs w:val="22"/>
        </w:rPr>
      </w:pPr>
    </w:p>
    <w:p w14:paraId="3A872CF9" w14:textId="7DDA85FB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ERROR : </w:t>
      </w:r>
      <w:r w:rsidR="000B2029" w:rsidRPr="00B27D8E">
        <w:rPr>
          <w:rFonts w:cs="Arial"/>
          <w:sz w:val="22"/>
          <w:szCs w:val="22"/>
        </w:rPr>
        <w:t xml:space="preserve"> </w:t>
      </w:r>
      <w:r w:rsidRPr="00B27D8E">
        <w:rPr>
          <w:rFonts w:cs="Arial"/>
          <w:sz w:val="22"/>
          <w:szCs w:val="22"/>
        </w:rPr>
        <w:t>Account ID cannot be -negative</w:t>
      </w:r>
    </w:p>
    <w:p w14:paraId="6ED51BCE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00989564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OR</w:t>
      </w:r>
    </w:p>
    <w:p w14:paraId="78A7D1DA" w14:textId="62541860" w:rsidR="00C77C93" w:rsidRPr="00B27D8E" w:rsidRDefault="00C77C93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Enter Account </w:t>
      </w:r>
      <w:r w:rsidR="000B2029" w:rsidRPr="00B27D8E">
        <w:rPr>
          <w:rFonts w:cs="Arial"/>
          <w:sz w:val="22"/>
          <w:szCs w:val="22"/>
        </w:rPr>
        <w:t>ID:</w:t>
      </w:r>
      <w:r w:rsidRPr="00B27D8E">
        <w:rPr>
          <w:rFonts w:cs="Arial"/>
          <w:sz w:val="22"/>
          <w:szCs w:val="22"/>
        </w:rPr>
        <w:t xml:space="preserve"> 107</w:t>
      </w:r>
    </w:p>
    <w:p w14:paraId="3E464E8C" w14:textId="77777777" w:rsidR="00C77C93" w:rsidRPr="00B27D8E" w:rsidRDefault="00C77C93" w:rsidP="00C77C93">
      <w:pPr>
        <w:ind w:left="720" w:firstLine="720"/>
        <w:rPr>
          <w:rFonts w:cs="Arial"/>
          <w:sz w:val="22"/>
          <w:szCs w:val="22"/>
        </w:rPr>
      </w:pPr>
    </w:p>
    <w:p w14:paraId="799373A1" w14:textId="270ECCFB" w:rsidR="00C77C93" w:rsidRPr="00B27D8E" w:rsidRDefault="00F0717C" w:rsidP="00C77C93">
      <w:pPr>
        <w:ind w:left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ERROR:</w:t>
      </w:r>
      <w:r w:rsidR="00C77C93" w:rsidRPr="00B27D8E">
        <w:rPr>
          <w:rFonts w:cs="Arial"/>
          <w:sz w:val="22"/>
          <w:szCs w:val="22"/>
        </w:rPr>
        <w:t xml:space="preserve"> </w:t>
      </w:r>
      <w:r w:rsidR="000B2029" w:rsidRPr="00B27D8E">
        <w:rPr>
          <w:rFonts w:cs="Arial"/>
          <w:sz w:val="22"/>
          <w:szCs w:val="22"/>
        </w:rPr>
        <w:t xml:space="preserve"> Cannot</w:t>
      </w:r>
      <w:r w:rsidR="00C77C93" w:rsidRPr="00B27D8E">
        <w:rPr>
          <w:rFonts w:cs="Arial"/>
          <w:sz w:val="22"/>
          <w:szCs w:val="22"/>
        </w:rPr>
        <w:t xml:space="preserve"> Recharge Account </w:t>
      </w:r>
      <w:r w:rsidRPr="00B27D8E">
        <w:rPr>
          <w:rFonts w:cs="Arial"/>
          <w:sz w:val="22"/>
          <w:szCs w:val="22"/>
        </w:rPr>
        <w:t>as Given</w:t>
      </w:r>
      <w:r w:rsidR="00784F0A" w:rsidRPr="00B27D8E">
        <w:rPr>
          <w:rFonts w:cs="Arial"/>
          <w:sz w:val="22"/>
          <w:szCs w:val="22"/>
        </w:rPr>
        <w:t xml:space="preserve"> Account Id Does Not Exits</w:t>
      </w:r>
    </w:p>
    <w:p w14:paraId="69F1CBFC" w14:textId="77777777" w:rsidR="00784F0A" w:rsidRPr="00B27D8E" w:rsidRDefault="00784F0A" w:rsidP="00C77C93">
      <w:pPr>
        <w:ind w:left="720"/>
        <w:rPr>
          <w:rFonts w:cs="Arial"/>
          <w:sz w:val="22"/>
          <w:szCs w:val="22"/>
        </w:rPr>
      </w:pPr>
    </w:p>
    <w:p w14:paraId="2BD3DD4D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79DD9D00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45DCF486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489D8555" w14:textId="77777777" w:rsidR="00C77C93" w:rsidRPr="00B27D8E" w:rsidRDefault="00C77C93" w:rsidP="00C77C93">
      <w:pPr>
        <w:ind w:left="720"/>
        <w:rPr>
          <w:rFonts w:cs="Arial"/>
          <w:sz w:val="22"/>
          <w:szCs w:val="22"/>
        </w:rPr>
      </w:pPr>
    </w:p>
    <w:p w14:paraId="5E10E0C0" w14:textId="77777777" w:rsidR="00C77C93" w:rsidRPr="00B27D8E" w:rsidRDefault="00C77C93" w:rsidP="00C77C93">
      <w:pPr>
        <w:numPr>
          <w:ilvl w:val="0"/>
          <w:numId w:val="46"/>
        </w:numPr>
        <w:ind w:left="720"/>
        <w:rPr>
          <w:rFonts w:eastAsia="Calibri" w:cs="Arial"/>
          <w:b/>
          <w:sz w:val="22"/>
          <w:szCs w:val="22"/>
        </w:rPr>
      </w:pPr>
      <w:r w:rsidRPr="00B27D8E">
        <w:rPr>
          <w:rFonts w:eastAsia="Calibri" w:cs="Arial"/>
          <w:b/>
          <w:sz w:val="22"/>
          <w:szCs w:val="22"/>
        </w:rPr>
        <w:t>Exit</w:t>
      </w:r>
    </w:p>
    <w:p w14:paraId="488AFB8B" w14:textId="77777777" w:rsidR="00C77C93" w:rsidRPr="00B27D8E" w:rsidRDefault="00C77C93" w:rsidP="00C77C93">
      <w:pPr>
        <w:ind w:firstLine="720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If customer opts for Exit, customer should be able to quit from application.                                         </w:t>
      </w:r>
    </w:p>
    <w:p w14:paraId="16E0DC84" w14:textId="77777777" w:rsidR="00C77C93" w:rsidRPr="00B27D8E" w:rsidRDefault="00C77C93" w:rsidP="00C77C93">
      <w:pPr>
        <w:ind w:left="720"/>
        <w:jc w:val="right"/>
        <w:rPr>
          <w:rFonts w:cs="Arial"/>
          <w:b/>
          <w:sz w:val="22"/>
          <w:szCs w:val="22"/>
        </w:rPr>
      </w:pPr>
    </w:p>
    <w:p w14:paraId="4B785F56" w14:textId="55E755CC" w:rsidR="00C77C93" w:rsidRDefault="00C77C93" w:rsidP="00C77C93">
      <w:pPr>
        <w:numPr>
          <w:ilvl w:val="0"/>
          <w:numId w:val="46"/>
        </w:numPr>
        <w:ind w:left="720"/>
        <w:rPr>
          <w:rFonts w:cs="Arial"/>
          <w:b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Each of the DAO operation like Account </w:t>
      </w:r>
      <w:r w:rsidR="00C34C05" w:rsidRPr="00B27D8E">
        <w:rPr>
          <w:rFonts w:cs="Arial"/>
          <w:sz w:val="22"/>
          <w:szCs w:val="22"/>
        </w:rPr>
        <w:t xml:space="preserve">id </w:t>
      </w:r>
      <w:r w:rsidRPr="00B27D8E">
        <w:rPr>
          <w:rFonts w:cs="Arial"/>
          <w:sz w:val="22"/>
          <w:szCs w:val="22"/>
        </w:rPr>
        <w:t xml:space="preserve"> enquiry, Recharge, Update etc.  should be lo</w:t>
      </w:r>
      <w:r w:rsidR="005D13B2">
        <w:rPr>
          <w:rFonts w:cs="Arial"/>
          <w:sz w:val="22"/>
          <w:szCs w:val="22"/>
        </w:rPr>
        <w:t>gged into a file.</w:t>
      </w:r>
      <w:r w:rsidRPr="00B27D8E">
        <w:rPr>
          <w:rFonts w:cs="Arial"/>
          <w:sz w:val="22"/>
          <w:szCs w:val="22"/>
        </w:rPr>
        <w:t xml:space="preserve">                       </w:t>
      </w:r>
      <w:r w:rsidRPr="00B27D8E">
        <w:rPr>
          <w:rFonts w:cs="Arial"/>
          <w:sz w:val="22"/>
          <w:szCs w:val="22"/>
        </w:rPr>
        <w:tab/>
      </w:r>
      <w:r w:rsidRPr="00B27D8E">
        <w:rPr>
          <w:rFonts w:cs="Arial"/>
          <w:sz w:val="22"/>
          <w:szCs w:val="22"/>
        </w:rPr>
        <w:tab/>
      </w:r>
    </w:p>
    <w:p w14:paraId="63EE4699" w14:textId="14166983" w:rsidR="00C77C93" w:rsidRPr="00B27D8E" w:rsidRDefault="00C77C93" w:rsidP="00C77C93">
      <w:pPr>
        <w:ind w:left="720"/>
        <w:jc w:val="right"/>
        <w:rPr>
          <w:rFonts w:cs="Arial"/>
          <w:b/>
          <w:sz w:val="22"/>
          <w:szCs w:val="22"/>
        </w:rPr>
      </w:pPr>
      <w:r w:rsidRPr="00B27D8E">
        <w:rPr>
          <w:rFonts w:cs="Arial"/>
          <w:b/>
          <w:sz w:val="22"/>
          <w:szCs w:val="22"/>
        </w:rPr>
        <w:t xml:space="preserve">          </w:t>
      </w:r>
    </w:p>
    <w:p w14:paraId="621AC1FB" w14:textId="77777777" w:rsidR="00C77C93" w:rsidRDefault="00C77C93" w:rsidP="00C77C93">
      <w:pPr>
        <w:ind w:left="720"/>
        <w:rPr>
          <w:rFonts w:cs="Arial"/>
          <w:sz w:val="22"/>
          <w:szCs w:val="22"/>
        </w:rPr>
      </w:pPr>
    </w:p>
    <w:p w14:paraId="3ADA8BAD" w14:textId="77777777" w:rsidR="003F22A3" w:rsidRDefault="003F22A3" w:rsidP="00C77C93">
      <w:pPr>
        <w:ind w:left="720"/>
        <w:rPr>
          <w:rFonts w:cs="Arial"/>
          <w:sz w:val="22"/>
          <w:szCs w:val="22"/>
        </w:rPr>
      </w:pPr>
    </w:p>
    <w:p w14:paraId="6D2D3174" w14:textId="77777777" w:rsidR="003F22A3" w:rsidRDefault="003F22A3" w:rsidP="00C77C93">
      <w:pPr>
        <w:ind w:left="720"/>
        <w:rPr>
          <w:rFonts w:cs="Arial"/>
          <w:sz w:val="22"/>
          <w:szCs w:val="22"/>
        </w:rPr>
      </w:pPr>
    </w:p>
    <w:p w14:paraId="79CF2586" w14:textId="77777777" w:rsidR="003F22A3" w:rsidRDefault="003F22A3" w:rsidP="00C77C93">
      <w:pPr>
        <w:ind w:left="720"/>
        <w:rPr>
          <w:rFonts w:cs="Arial"/>
          <w:sz w:val="22"/>
          <w:szCs w:val="22"/>
        </w:rPr>
      </w:pPr>
    </w:p>
    <w:p w14:paraId="1ADF8596" w14:textId="77777777" w:rsidR="003F22A3" w:rsidRPr="00B27D8E" w:rsidRDefault="003F22A3" w:rsidP="00C77C93">
      <w:pPr>
        <w:ind w:left="720"/>
        <w:rPr>
          <w:rFonts w:cs="Arial"/>
          <w:sz w:val="22"/>
          <w:szCs w:val="22"/>
        </w:rPr>
      </w:pPr>
    </w:p>
    <w:p w14:paraId="3790B7FD" w14:textId="77777777" w:rsidR="00C77C93" w:rsidRPr="00B27D8E" w:rsidRDefault="00C77C93" w:rsidP="00C77C93">
      <w:pPr>
        <w:jc w:val="both"/>
        <w:rPr>
          <w:rFonts w:cs="Arial"/>
          <w:b/>
          <w:sz w:val="22"/>
          <w:szCs w:val="22"/>
          <w:u w:val="single"/>
        </w:rPr>
      </w:pPr>
      <w:r w:rsidRPr="00B27D8E">
        <w:rPr>
          <w:rFonts w:cs="Arial"/>
          <w:b/>
          <w:sz w:val="22"/>
          <w:szCs w:val="22"/>
          <w:u w:val="single"/>
        </w:rPr>
        <w:t>Classes to be created</w:t>
      </w:r>
    </w:p>
    <w:p w14:paraId="45EF3DC6" w14:textId="77777777" w:rsidR="00C77C93" w:rsidRPr="00B27D8E" w:rsidRDefault="00C77C93" w:rsidP="00C77C93">
      <w:pPr>
        <w:jc w:val="both"/>
        <w:rPr>
          <w:rFonts w:cs="Arial"/>
          <w:b/>
          <w:sz w:val="22"/>
          <w:szCs w:val="22"/>
          <w:u w:val="single"/>
        </w:rPr>
      </w:pPr>
    </w:p>
    <w:p w14:paraId="0621BF1B" w14:textId="34D17EC3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b/>
          <w:sz w:val="22"/>
          <w:szCs w:val="22"/>
          <w:u w:val="single"/>
        </w:rPr>
        <w:t>com.</w:t>
      </w:r>
      <w:r w:rsidR="002454E5">
        <w:rPr>
          <w:rFonts w:cs="Arial"/>
          <w:b/>
          <w:sz w:val="22"/>
          <w:szCs w:val="22"/>
          <w:u w:val="single"/>
        </w:rPr>
        <w:t>imarticus</w:t>
      </w:r>
      <w:r w:rsidRPr="00B27D8E">
        <w:rPr>
          <w:rFonts w:cs="Arial"/>
          <w:b/>
          <w:sz w:val="22"/>
          <w:szCs w:val="22"/>
          <w:u w:val="single"/>
        </w:rPr>
        <w:t>.</w:t>
      </w:r>
      <w:r w:rsidR="004F7D23">
        <w:rPr>
          <w:rFonts w:cs="Arial"/>
          <w:b/>
          <w:sz w:val="22"/>
          <w:szCs w:val="22"/>
          <w:u w:val="single"/>
        </w:rPr>
        <w:t>mra.</w:t>
      </w:r>
      <w:r w:rsidRPr="00B27D8E">
        <w:rPr>
          <w:rFonts w:cs="Arial"/>
          <w:b/>
          <w:sz w:val="22"/>
          <w:szCs w:val="22"/>
          <w:u w:val="single"/>
        </w:rPr>
        <w:t>ui</w:t>
      </w:r>
      <w:r w:rsidRPr="00B27D8E">
        <w:rPr>
          <w:rFonts w:cs="Arial"/>
          <w:sz w:val="22"/>
          <w:szCs w:val="22"/>
        </w:rPr>
        <w:t xml:space="preserve"> // package containing  main class</w:t>
      </w:r>
    </w:p>
    <w:p w14:paraId="57AD310B" w14:textId="200D8B15" w:rsidR="00C77C93" w:rsidRPr="00B27D8E" w:rsidRDefault="004F7D23" w:rsidP="00C77C93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public </w:t>
      </w:r>
      <w:r w:rsidR="00C77C93" w:rsidRPr="00B27D8E">
        <w:rPr>
          <w:rFonts w:cs="Arial"/>
          <w:sz w:val="22"/>
          <w:szCs w:val="22"/>
        </w:rPr>
        <w:t xml:space="preserve">class MainUI{ </w:t>
      </w:r>
    </w:p>
    <w:p w14:paraId="2A3F62B7" w14:textId="691D213D" w:rsidR="00C77C93" w:rsidRPr="00B27D8E" w:rsidRDefault="004F7D23" w:rsidP="00C77C93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</w:t>
      </w:r>
      <w:r w:rsidR="00C77C93" w:rsidRPr="00B27D8E">
        <w:rPr>
          <w:rFonts w:cs="Arial"/>
          <w:sz w:val="22"/>
          <w:szCs w:val="22"/>
        </w:rPr>
        <w:t>ublic static void main(// to display the menu and accept the details from user</w:t>
      </w:r>
    </w:p>
    <w:p w14:paraId="5CBAD9A6" w14:textId="6AFB7D05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// create object for service class and execute the respective methods</w:t>
      </w:r>
    </w:p>
    <w:p w14:paraId="073CA6FA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}</w:t>
      </w:r>
    </w:p>
    <w:p w14:paraId="4B53E65D" w14:textId="77777777" w:rsidR="00C34C05" w:rsidRPr="00B27D8E" w:rsidRDefault="00C34C05" w:rsidP="00C77C93">
      <w:pPr>
        <w:jc w:val="both"/>
        <w:rPr>
          <w:rFonts w:cs="Arial"/>
          <w:b/>
          <w:sz w:val="22"/>
          <w:szCs w:val="22"/>
          <w:u w:val="single"/>
        </w:rPr>
      </w:pPr>
    </w:p>
    <w:p w14:paraId="3CDE66FD" w14:textId="58AF4A25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b/>
          <w:sz w:val="22"/>
          <w:szCs w:val="22"/>
          <w:u w:val="single"/>
        </w:rPr>
        <w:t>com.</w:t>
      </w:r>
      <w:r w:rsidR="002454E5">
        <w:rPr>
          <w:rFonts w:cs="Arial"/>
          <w:b/>
          <w:sz w:val="22"/>
          <w:szCs w:val="22"/>
          <w:u w:val="single"/>
        </w:rPr>
        <w:t>imarticus</w:t>
      </w:r>
      <w:r w:rsidR="00B21836">
        <w:rPr>
          <w:rFonts w:cs="Arial"/>
          <w:b/>
          <w:sz w:val="22"/>
          <w:szCs w:val="22"/>
          <w:u w:val="single"/>
        </w:rPr>
        <w:t>.</w:t>
      </w:r>
      <w:r w:rsidR="004F7D23">
        <w:rPr>
          <w:rFonts w:cs="Arial"/>
          <w:b/>
          <w:sz w:val="22"/>
          <w:szCs w:val="22"/>
          <w:u w:val="single"/>
        </w:rPr>
        <w:t>mra.</w:t>
      </w:r>
      <w:r w:rsidRPr="00B27D8E">
        <w:rPr>
          <w:rFonts w:cs="Arial"/>
          <w:b/>
          <w:sz w:val="22"/>
          <w:szCs w:val="22"/>
          <w:u w:val="single"/>
        </w:rPr>
        <w:t>beans</w:t>
      </w:r>
      <w:r w:rsidRPr="00B27D8E">
        <w:rPr>
          <w:rFonts w:cs="Arial"/>
          <w:sz w:val="22"/>
          <w:szCs w:val="22"/>
        </w:rPr>
        <w:t xml:space="preserve"> //package containing all beans</w:t>
      </w:r>
    </w:p>
    <w:p w14:paraId="3B21CB28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</w:p>
    <w:p w14:paraId="1A7B8FCE" w14:textId="429D5CD3" w:rsidR="00C77C93" w:rsidRPr="00B27D8E" w:rsidRDefault="004F7D23" w:rsidP="00C77C93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public </w:t>
      </w:r>
      <w:r w:rsidR="00C77C93" w:rsidRPr="00B27D8E">
        <w:rPr>
          <w:rFonts w:cs="Arial"/>
          <w:sz w:val="22"/>
          <w:szCs w:val="22"/>
        </w:rPr>
        <w:t xml:space="preserve">class Account{ </w:t>
      </w:r>
    </w:p>
    <w:p w14:paraId="11489640" w14:textId="77777777" w:rsidR="00C77C93" w:rsidRPr="00B27D8E" w:rsidRDefault="00C77C93" w:rsidP="00C77C93">
      <w:pPr>
        <w:ind w:firstLine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private String accountId;</w:t>
      </w:r>
    </w:p>
    <w:p w14:paraId="28B8C282" w14:textId="77777777" w:rsidR="00C77C93" w:rsidRPr="00B27D8E" w:rsidRDefault="00C77C93" w:rsidP="00C77C93">
      <w:pPr>
        <w:ind w:firstLine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private String accountType;</w:t>
      </w:r>
    </w:p>
    <w:p w14:paraId="530AC3FA" w14:textId="77777777" w:rsidR="00C77C93" w:rsidRPr="00B27D8E" w:rsidRDefault="00C77C93" w:rsidP="00C77C93">
      <w:pPr>
        <w:ind w:firstLine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private String customerName;</w:t>
      </w:r>
    </w:p>
    <w:p w14:paraId="5F0D23FC" w14:textId="77777777" w:rsidR="00C77C93" w:rsidRPr="00B27D8E" w:rsidRDefault="00C77C93" w:rsidP="00C77C93">
      <w:pPr>
        <w:ind w:firstLine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private double accountBalance;</w:t>
      </w:r>
    </w:p>
    <w:p w14:paraId="162A7668" w14:textId="77777777" w:rsidR="00C77C93" w:rsidRPr="00B27D8E" w:rsidRDefault="00C77C93" w:rsidP="00C77C93">
      <w:pPr>
        <w:ind w:firstLine="720"/>
        <w:jc w:val="both"/>
        <w:rPr>
          <w:rFonts w:cs="Arial"/>
          <w:b/>
          <w:sz w:val="22"/>
          <w:szCs w:val="22"/>
        </w:rPr>
      </w:pPr>
      <w:r w:rsidRPr="00B27D8E">
        <w:rPr>
          <w:rFonts w:cs="Arial"/>
          <w:b/>
          <w:sz w:val="22"/>
          <w:szCs w:val="22"/>
        </w:rPr>
        <w:t>// getter, setter &amp; constructor</w:t>
      </w:r>
    </w:p>
    <w:p w14:paraId="760D30EB" w14:textId="77777777" w:rsidR="00C77C93" w:rsidRPr="00B27D8E" w:rsidRDefault="00C77C93" w:rsidP="00C77C93">
      <w:pPr>
        <w:ind w:firstLine="720"/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}</w:t>
      </w:r>
    </w:p>
    <w:p w14:paraId="4D190641" w14:textId="77777777" w:rsidR="00C77C93" w:rsidRPr="00B27D8E" w:rsidRDefault="00C77C93" w:rsidP="00C77C93">
      <w:pPr>
        <w:ind w:firstLine="720"/>
        <w:jc w:val="both"/>
        <w:rPr>
          <w:rFonts w:cs="Arial"/>
          <w:sz w:val="22"/>
          <w:szCs w:val="22"/>
        </w:rPr>
      </w:pPr>
    </w:p>
    <w:p w14:paraId="1DE6583B" w14:textId="7065C007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b/>
          <w:sz w:val="22"/>
          <w:szCs w:val="22"/>
          <w:u w:val="single"/>
        </w:rPr>
        <w:t>com.</w:t>
      </w:r>
      <w:r w:rsidR="002454E5">
        <w:rPr>
          <w:rFonts w:cs="Arial"/>
          <w:b/>
          <w:sz w:val="22"/>
          <w:szCs w:val="22"/>
          <w:u w:val="single"/>
        </w:rPr>
        <w:t>imarticus</w:t>
      </w:r>
      <w:r w:rsidRPr="00B27D8E">
        <w:rPr>
          <w:rFonts w:cs="Arial"/>
          <w:b/>
          <w:sz w:val="22"/>
          <w:szCs w:val="22"/>
          <w:u w:val="single"/>
        </w:rPr>
        <w:t>.</w:t>
      </w:r>
      <w:r w:rsidR="00D03867">
        <w:rPr>
          <w:rFonts w:cs="Arial"/>
          <w:b/>
          <w:sz w:val="22"/>
          <w:szCs w:val="22"/>
          <w:u w:val="single"/>
        </w:rPr>
        <w:t>mra.</w:t>
      </w:r>
      <w:r w:rsidRPr="00B27D8E">
        <w:rPr>
          <w:rFonts w:cs="Arial"/>
          <w:b/>
          <w:sz w:val="22"/>
          <w:szCs w:val="22"/>
          <w:u w:val="single"/>
        </w:rPr>
        <w:t xml:space="preserve">service </w:t>
      </w:r>
      <w:r w:rsidRPr="00B27D8E">
        <w:rPr>
          <w:rFonts w:cs="Arial"/>
          <w:sz w:val="22"/>
          <w:szCs w:val="22"/>
        </w:rPr>
        <w:t xml:space="preserve">// package with service layer class </w:t>
      </w:r>
    </w:p>
    <w:p w14:paraId="28D38DB3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</w:p>
    <w:p w14:paraId="56EFE3B1" w14:textId="29FEED56" w:rsidR="00C77C93" w:rsidRPr="00B27D8E" w:rsidRDefault="004F7D23" w:rsidP="00C77C93">
      <w:pPr>
        <w:jc w:val="both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public </w:t>
      </w:r>
      <w:r w:rsidR="00C77C93" w:rsidRPr="00B27D8E">
        <w:rPr>
          <w:rFonts w:cs="Arial"/>
          <w:b/>
          <w:sz w:val="22"/>
          <w:szCs w:val="22"/>
        </w:rPr>
        <w:t>interface AccountService</w:t>
      </w:r>
      <w:r w:rsidR="00C77C93" w:rsidRPr="00B27D8E">
        <w:rPr>
          <w:rFonts w:cs="Arial"/>
          <w:sz w:val="22"/>
          <w:szCs w:val="22"/>
        </w:rPr>
        <w:t xml:space="preserve"> {</w:t>
      </w:r>
    </w:p>
    <w:p w14:paraId="4BFEEB12" w14:textId="4DF080EF" w:rsidR="00C77C93" w:rsidRPr="00B27D8E" w:rsidRDefault="00C34C05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Account getAccountDetails</w:t>
      </w:r>
      <w:r w:rsidR="00C77C93" w:rsidRPr="00B27D8E">
        <w:rPr>
          <w:rFonts w:cs="Arial"/>
          <w:sz w:val="22"/>
          <w:szCs w:val="22"/>
        </w:rPr>
        <w:t>(String accountId);</w:t>
      </w:r>
    </w:p>
    <w:p w14:paraId="0D8CEF5A" w14:textId="11EAEED1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</w:t>
      </w:r>
      <w:r w:rsidR="00C34C05" w:rsidRPr="00B27D8E">
        <w:rPr>
          <w:rFonts w:cs="Arial"/>
          <w:sz w:val="22"/>
          <w:szCs w:val="22"/>
        </w:rPr>
        <w:t>int</w:t>
      </w:r>
      <w:r w:rsidRPr="00B27D8E">
        <w:rPr>
          <w:rFonts w:cs="Arial"/>
          <w:sz w:val="22"/>
          <w:szCs w:val="22"/>
        </w:rPr>
        <w:t xml:space="preserve"> rechargeAccount(String accountId, </w:t>
      </w:r>
      <w:r w:rsidR="00C34C05" w:rsidRPr="00B27D8E">
        <w:rPr>
          <w:rFonts w:cs="Arial"/>
          <w:sz w:val="22"/>
          <w:szCs w:val="22"/>
        </w:rPr>
        <w:t>double rechargeAmount</w:t>
      </w:r>
      <w:r w:rsidRPr="00B27D8E">
        <w:rPr>
          <w:rFonts w:cs="Arial"/>
          <w:sz w:val="22"/>
          <w:szCs w:val="22"/>
        </w:rPr>
        <w:t>);</w:t>
      </w:r>
    </w:p>
    <w:p w14:paraId="72C7130E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}</w:t>
      </w:r>
    </w:p>
    <w:p w14:paraId="5A32E53D" w14:textId="18E8DC9E" w:rsidR="00C77C93" w:rsidRPr="00B27D8E" w:rsidRDefault="004F7D23" w:rsidP="00C77C93">
      <w:pPr>
        <w:jc w:val="both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public </w:t>
      </w:r>
      <w:r w:rsidR="00C77C93" w:rsidRPr="00B27D8E">
        <w:rPr>
          <w:rFonts w:cs="Arial"/>
          <w:b/>
          <w:sz w:val="22"/>
          <w:szCs w:val="22"/>
        </w:rPr>
        <w:t>class AccountServiceImpl implements AccountService</w:t>
      </w:r>
      <w:r w:rsidR="00C77C93" w:rsidRPr="00B27D8E">
        <w:rPr>
          <w:rFonts w:cs="Arial"/>
          <w:sz w:val="22"/>
          <w:szCs w:val="22"/>
        </w:rPr>
        <w:t xml:space="preserve"> {</w:t>
      </w:r>
    </w:p>
    <w:p w14:paraId="2DDE622B" w14:textId="1C027B2A" w:rsidR="00374966" w:rsidRPr="00B27D8E" w:rsidRDefault="00374966" w:rsidP="00374966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Account getAccountDetails(String accountId){..}</w:t>
      </w:r>
    </w:p>
    <w:p w14:paraId="4768E709" w14:textId="36831403" w:rsidR="00374966" w:rsidRPr="00B27D8E" w:rsidRDefault="00374966" w:rsidP="00374966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int rechargeAccount(String accountId, double rechargeAmount){..}</w:t>
      </w:r>
    </w:p>
    <w:p w14:paraId="7FC6F3D8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}</w:t>
      </w:r>
    </w:p>
    <w:p w14:paraId="0E859CFC" w14:textId="2250DCEA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b/>
          <w:sz w:val="22"/>
          <w:szCs w:val="22"/>
          <w:u w:val="single"/>
        </w:rPr>
        <w:t>com.</w:t>
      </w:r>
      <w:r w:rsidR="002454E5">
        <w:rPr>
          <w:rFonts w:cs="Arial"/>
          <w:b/>
          <w:sz w:val="22"/>
          <w:szCs w:val="22"/>
          <w:u w:val="single"/>
        </w:rPr>
        <w:t>imarticus</w:t>
      </w:r>
      <w:r w:rsidRPr="00B27D8E">
        <w:rPr>
          <w:rFonts w:cs="Arial"/>
          <w:b/>
          <w:sz w:val="22"/>
          <w:szCs w:val="22"/>
          <w:u w:val="single"/>
        </w:rPr>
        <w:t>.</w:t>
      </w:r>
      <w:r w:rsidR="004F7D23">
        <w:rPr>
          <w:rFonts w:cs="Arial"/>
          <w:b/>
          <w:sz w:val="22"/>
          <w:szCs w:val="22"/>
          <w:u w:val="single"/>
        </w:rPr>
        <w:t>mra.</w:t>
      </w:r>
      <w:r w:rsidRPr="00B27D8E">
        <w:rPr>
          <w:rFonts w:cs="Arial"/>
          <w:b/>
          <w:sz w:val="22"/>
          <w:szCs w:val="22"/>
          <w:u w:val="single"/>
        </w:rPr>
        <w:t>dao-</w:t>
      </w:r>
      <w:r w:rsidRPr="00B27D8E">
        <w:rPr>
          <w:rFonts w:cs="Arial"/>
          <w:sz w:val="22"/>
          <w:szCs w:val="22"/>
        </w:rPr>
        <w:t>// package containing data access class to perform database operations.</w:t>
      </w:r>
    </w:p>
    <w:p w14:paraId="36E4183C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</w:p>
    <w:p w14:paraId="67828179" w14:textId="5E02B8E3" w:rsidR="00C77C93" w:rsidRPr="00B27D8E" w:rsidRDefault="004F7D23" w:rsidP="00C77C93">
      <w:pPr>
        <w:jc w:val="both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public </w:t>
      </w:r>
      <w:r w:rsidR="00C77C93" w:rsidRPr="00B27D8E">
        <w:rPr>
          <w:rFonts w:cs="Arial"/>
          <w:b/>
          <w:sz w:val="22"/>
          <w:szCs w:val="22"/>
        </w:rPr>
        <w:t>interface AccountDao</w:t>
      </w:r>
      <w:r w:rsidR="00C77C93" w:rsidRPr="00B27D8E">
        <w:rPr>
          <w:rFonts w:cs="Arial"/>
          <w:sz w:val="22"/>
          <w:szCs w:val="22"/>
        </w:rPr>
        <w:t>{</w:t>
      </w:r>
    </w:p>
    <w:p w14:paraId="002E3548" w14:textId="77777777" w:rsidR="00374966" w:rsidRPr="00B27D8E" w:rsidRDefault="00374966" w:rsidP="00374966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Account getAccountDetails(String accountId);</w:t>
      </w:r>
    </w:p>
    <w:p w14:paraId="07BEB75E" w14:textId="77777777" w:rsidR="00374966" w:rsidRPr="00B27D8E" w:rsidRDefault="00374966" w:rsidP="00374966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int rechargeAccount(String accountId, double rechargeAmount);</w:t>
      </w:r>
    </w:p>
    <w:p w14:paraId="6FEDEBBB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}</w:t>
      </w:r>
    </w:p>
    <w:p w14:paraId="15795268" w14:textId="79316389" w:rsidR="00C77C93" w:rsidRPr="00B27D8E" w:rsidRDefault="004F7D23" w:rsidP="00C77C93">
      <w:pPr>
        <w:jc w:val="both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public </w:t>
      </w:r>
      <w:r w:rsidR="00C77C93" w:rsidRPr="00B27D8E">
        <w:rPr>
          <w:rFonts w:cs="Arial"/>
          <w:b/>
          <w:sz w:val="22"/>
          <w:szCs w:val="22"/>
        </w:rPr>
        <w:t>class AccountDaoImpl implements AccountDao</w:t>
      </w:r>
      <w:r w:rsidR="00C77C93" w:rsidRPr="00B27D8E">
        <w:rPr>
          <w:rFonts w:cs="Arial"/>
          <w:sz w:val="22"/>
          <w:szCs w:val="22"/>
        </w:rPr>
        <w:t xml:space="preserve"> {</w:t>
      </w:r>
    </w:p>
    <w:p w14:paraId="3A8D4B12" w14:textId="77777777" w:rsidR="00374966" w:rsidRPr="00B27D8E" w:rsidRDefault="00374966" w:rsidP="00374966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Account getAccountDetails(String accountId);</w:t>
      </w:r>
    </w:p>
    <w:p w14:paraId="5985C30D" w14:textId="77777777" w:rsidR="00374966" w:rsidRPr="00B27D8E" w:rsidRDefault="00374966" w:rsidP="00374966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    int rechargeAccount(String accountId, double rechargeAmount);</w:t>
      </w:r>
    </w:p>
    <w:p w14:paraId="6C2BF4F4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 xml:space="preserve">   }</w:t>
      </w:r>
    </w:p>
    <w:p w14:paraId="6D6127A7" w14:textId="77777777" w:rsidR="00C77C93" w:rsidRPr="00B27D8E" w:rsidRDefault="00C77C93" w:rsidP="00C77C93">
      <w:pPr>
        <w:jc w:val="both"/>
        <w:rPr>
          <w:rFonts w:cs="Arial"/>
          <w:sz w:val="22"/>
          <w:szCs w:val="22"/>
        </w:rPr>
      </w:pPr>
    </w:p>
    <w:p w14:paraId="5F8F14AC" w14:textId="309C9272" w:rsidR="002B4212" w:rsidRPr="00B27D8E" w:rsidRDefault="00C77C93" w:rsidP="008B421B">
      <w:pPr>
        <w:jc w:val="both"/>
        <w:rPr>
          <w:rFonts w:cs="Arial"/>
          <w:sz w:val="22"/>
          <w:szCs w:val="22"/>
        </w:rPr>
      </w:pPr>
      <w:r w:rsidRPr="00B27D8E">
        <w:rPr>
          <w:rFonts w:cs="Arial"/>
          <w:sz w:val="22"/>
          <w:szCs w:val="22"/>
        </w:rPr>
        <w:t>Add appropriate user defined exception classes and any other supporting classes required.</w:t>
      </w:r>
    </w:p>
    <w:sectPr w:rsidR="002B4212" w:rsidRPr="00B27D8E" w:rsidSect="0033104C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9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0BFE87" w14:textId="77777777" w:rsidR="00CA2AFD" w:rsidRDefault="00CA2AFD">
      <w:r>
        <w:separator/>
      </w:r>
    </w:p>
  </w:endnote>
  <w:endnote w:type="continuationSeparator" w:id="0">
    <w:p w14:paraId="3D0FE24B" w14:textId="77777777" w:rsidR="00CA2AFD" w:rsidRDefault="00CA2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9A7FF3" w14:textId="10E9AB7C" w:rsidR="00DB59E8" w:rsidRPr="00DB59E8" w:rsidRDefault="00DB59E8" w:rsidP="00DB59E8">
    <w:pPr>
      <w:pStyle w:val="Footer"/>
      <w:rPr>
        <w:rFonts w:ascii="Candara" w:hAnsi="Candara"/>
        <w:b/>
        <w:sz w:val="22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F38A12" w14:textId="5138F779" w:rsidR="000008A9" w:rsidRPr="000008A9" w:rsidRDefault="000008A9" w:rsidP="000008A9">
    <w:pPr>
      <w:pStyle w:val="Footer"/>
      <w:rPr>
        <w:rFonts w:ascii="Candara" w:hAnsi="Candara"/>
        <w:b/>
        <w:sz w:val="22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216476" w14:textId="77777777" w:rsidR="00CA2AFD" w:rsidRDefault="00CA2AFD">
      <w:r>
        <w:separator/>
      </w:r>
    </w:p>
  </w:footnote>
  <w:footnote w:type="continuationSeparator" w:id="0">
    <w:p w14:paraId="16E201C1" w14:textId="77777777" w:rsidR="00CA2AFD" w:rsidRDefault="00CA2A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F14B5" w14:textId="77777777" w:rsidR="002D562C" w:rsidRPr="007F644E" w:rsidRDefault="002D56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F14C0" w14:textId="77777777" w:rsidR="002D562C" w:rsidRDefault="002D56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A62BF"/>
    <w:multiLevelType w:val="hybridMultilevel"/>
    <w:tmpl w:val="0228FCB4"/>
    <w:lvl w:ilvl="0" w:tplc="52608502">
      <w:start w:val="3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31035"/>
    <w:multiLevelType w:val="hybridMultilevel"/>
    <w:tmpl w:val="C0B0B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51246"/>
    <w:multiLevelType w:val="hybridMultilevel"/>
    <w:tmpl w:val="662E7A40"/>
    <w:lvl w:ilvl="0" w:tplc="955EBC02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2CDE8D96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">
    <w:nsid w:val="16487D21"/>
    <w:multiLevelType w:val="multilevel"/>
    <w:tmpl w:val="6ECE4B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9435C22"/>
    <w:multiLevelType w:val="hybridMultilevel"/>
    <w:tmpl w:val="F506A7E4"/>
    <w:lvl w:ilvl="0" w:tplc="77FECA18">
      <w:start w:val="1"/>
      <w:numFmt w:val="decimal"/>
      <w:lvlText w:val="%1."/>
      <w:lvlJc w:val="left"/>
      <w:pPr>
        <w:ind w:left="630" w:hanging="360"/>
      </w:pPr>
      <w:rPr>
        <w:b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9E08A1"/>
    <w:multiLevelType w:val="hybridMultilevel"/>
    <w:tmpl w:val="74E4DF72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1FF243E1"/>
    <w:multiLevelType w:val="hybridMultilevel"/>
    <w:tmpl w:val="ABDC92E0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25A85808"/>
    <w:multiLevelType w:val="hybridMultilevel"/>
    <w:tmpl w:val="297AAB2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AF619D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8C4294B"/>
    <w:multiLevelType w:val="hybridMultilevel"/>
    <w:tmpl w:val="6F2080B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9E91895"/>
    <w:multiLevelType w:val="hybridMultilevel"/>
    <w:tmpl w:val="5C0008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30A318B"/>
    <w:multiLevelType w:val="hybridMultilevel"/>
    <w:tmpl w:val="A98847DC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A3078BD"/>
    <w:multiLevelType w:val="hybridMultilevel"/>
    <w:tmpl w:val="6A0E2164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FC06EFA"/>
    <w:multiLevelType w:val="hybridMultilevel"/>
    <w:tmpl w:val="85521736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408E4A80"/>
    <w:multiLevelType w:val="singleLevel"/>
    <w:tmpl w:val="6150B49A"/>
    <w:lvl w:ilvl="0">
      <w:start w:val="1"/>
      <w:numFmt w:val="bullet"/>
      <w:pStyle w:val="Unlistedmain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z w:val="20"/>
        <w:u w:val="none"/>
      </w:rPr>
    </w:lvl>
  </w:abstractNum>
  <w:abstractNum w:abstractNumId="14">
    <w:nsid w:val="4370651C"/>
    <w:multiLevelType w:val="hybridMultilevel"/>
    <w:tmpl w:val="854E90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B542B4"/>
    <w:multiLevelType w:val="hybridMultilevel"/>
    <w:tmpl w:val="83167D28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F55BFA"/>
    <w:multiLevelType w:val="hybridMultilevel"/>
    <w:tmpl w:val="BACA5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6DA59D5"/>
    <w:multiLevelType w:val="hybridMultilevel"/>
    <w:tmpl w:val="343E9FBA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C04D78">
      <w:start w:val="1"/>
      <w:numFmt w:val="upperLetter"/>
      <w:lvlText w:val="%2."/>
      <w:lvlJc w:val="left"/>
      <w:pPr>
        <w:tabs>
          <w:tab w:val="num" w:pos="1605"/>
        </w:tabs>
        <w:ind w:left="1605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7DA35BA"/>
    <w:multiLevelType w:val="hybridMultilevel"/>
    <w:tmpl w:val="2FE4A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C04D78">
      <w:start w:val="1"/>
      <w:numFmt w:val="upperLetter"/>
      <w:lvlText w:val="%2."/>
      <w:lvlJc w:val="left"/>
      <w:pPr>
        <w:tabs>
          <w:tab w:val="num" w:pos="1605"/>
        </w:tabs>
        <w:ind w:left="1605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9CA0727"/>
    <w:multiLevelType w:val="hybridMultilevel"/>
    <w:tmpl w:val="367EFA2A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4A8E6E36"/>
    <w:multiLevelType w:val="hybridMultilevel"/>
    <w:tmpl w:val="D242AC88"/>
    <w:lvl w:ilvl="0" w:tplc="0B925AEC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F1F2B5D"/>
    <w:multiLevelType w:val="multilevel"/>
    <w:tmpl w:val="36E8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1EC0254"/>
    <w:multiLevelType w:val="hybridMultilevel"/>
    <w:tmpl w:val="36E8CA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936B8C"/>
    <w:multiLevelType w:val="multilevel"/>
    <w:tmpl w:val="AAF06A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EC318C"/>
    <w:multiLevelType w:val="hybridMultilevel"/>
    <w:tmpl w:val="2CB202A2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58590C82"/>
    <w:multiLevelType w:val="hybridMultilevel"/>
    <w:tmpl w:val="34AE8656"/>
    <w:lvl w:ilvl="0" w:tplc="2CDE8D96">
      <w:start w:val="1"/>
      <w:numFmt w:val="lowerLetter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26">
    <w:nsid w:val="5A0E1FE4"/>
    <w:multiLevelType w:val="hybridMultilevel"/>
    <w:tmpl w:val="565802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A0E249C"/>
    <w:multiLevelType w:val="hybridMultilevel"/>
    <w:tmpl w:val="D6E49DA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A3917E5"/>
    <w:multiLevelType w:val="hybridMultilevel"/>
    <w:tmpl w:val="AAF06A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E890524"/>
    <w:multiLevelType w:val="multilevel"/>
    <w:tmpl w:val="0D9C7BEE"/>
    <w:styleLink w:val="StyleBulletedWingdingssymbol10ptBoldItalicUnderlin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/>
        <w:i w:val="0"/>
        <w:iCs/>
        <w:sz w:val="20"/>
        <w:u w:val="singl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F7021BE"/>
    <w:multiLevelType w:val="hybridMultilevel"/>
    <w:tmpl w:val="CE1CB9F6"/>
    <w:lvl w:ilvl="0" w:tplc="BA468658">
      <w:start w:val="1"/>
      <w:numFmt w:val="decimal"/>
      <w:pStyle w:val="Listedmainbullet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67056BFD"/>
    <w:multiLevelType w:val="hybridMultilevel"/>
    <w:tmpl w:val="209EC6F2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>
    <w:nsid w:val="69900508"/>
    <w:multiLevelType w:val="hybridMultilevel"/>
    <w:tmpl w:val="5A72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16762A"/>
    <w:multiLevelType w:val="hybridMultilevel"/>
    <w:tmpl w:val="EC5E7A4A"/>
    <w:lvl w:ilvl="0" w:tplc="17B27334">
      <w:start w:val="1"/>
      <w:numFmt w:val="lowerLetter"/>
      <w:pStyle w:val="Listedsub-bullets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6D3D93"/>
    <w:multiLevelType w:val="hybridMultilevel"/>
    <w:tmpl w:val="02EC8398"/>
    <w:lvl w:ilvl="0" w:tplc="2CDE8D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8"/>
  </w:num>
  <w:num w:numId="2">
    <w:abstractNumId w:val="23"/>
  </w:num>
  <w:num w:numId="3">
    <w:abstractNumId w:val="9"/>
  </w:num>
  <w:num w:numId="4">
    <w:abstractNumId w:val="7"/>
  </w:num>
  <w:num w:numId="5">
    <w:abstractNumId w:val="16"/>
  </w:num>
  <w:num w:numId="6">
    <w:abstractNumId w:val="22"/>
  </w:num>
  <w:num w:numId="7">
    <w:abstractNumId w:val="21"/>
  </w:num>
  <w:num w:numId="8">
    <w:abstractNumId w:val="20"/>
  </w:num>
  <w:num w:numId="9">
    <w:abstractNumId w:val="8"/>
  </w:num>
  <w:num w:numId="10">
    <w:abstractNumId w:val="27"/>
  </w:num>
  <w:num w:numId="11">
    <w:abstractNumId w:val="30"/>
  </w:num>
  <w:num w:numId="12">
    <w:abstractNumId w:val="3"/>
  </w:num>
  <w:num w:numId="13">
    <w:abstractNumId w:val="10"/>
  </w:num>
  <w:num w:numId="14">
    <w:abstractNumId w:val="29"/>
  </w:num>
  <w:num w:numId="15">
    <w:abstractNumId w:val="13"/>
  </w:num>
  <w:num w:numId="16">
    <w:abstractNumId w:val="33"/>
  </w:num>
  <w:num w:numId="17">
    <w:abstractNumId w:val="26"/>
  </w:num>
  <w:num w:numId="18">
    <w:abstractNumId w:val="2"/>
  </w:num>
  <w:num w:numId="19">
    <w:abstractNumId w:val="25"/>
  </w:num>
  <w:num w:numId="20">
    <w:abstractNumId w:val="33"/>
    <w:lvlOverride w:ilvl="0">
      <w:startOverride w:val="1"/>
    </w:lvlOverride>
  </w:num>
  <w:num w:numId="21">
    <w:abstractNumId w:val="18"/>
  </w:num>
  <w:num w:numId="22">
    <w:abstractNumId w:val="17"/>
  </w:num>
  <w:num w:numId="23">
    <w:abstractNumId w:val="19"/>
  </w:num>
  <w:num w:numId="24">
    <w:abstractNumId w:val="6"/>
  </w:num>
  <w:num w:numId="25">
    <w:abstractNumId w:val="15"/>
  </w:num>
  <w:num w:numId="26">
    <w:abstractNumId w:val="5"/>
  </w:num>
  <w:num w:numId="27">
    <w:abstractNumId w:val="11"/>
  </w:num>
  <w:num w:numId="28">
    <w:abstractNumId w:val="31"/>
  </w:num>
  <w:num w:numId="29">
    <w:abstractNumId w:val="12"/>
  </w:num>
  <w:num w:numId="30">
    <w:abstractNumId w:val="24"/>
  </w:num>
  <w:num w:numId="31">
    <w:abstractNumId w:val="34"/>
  </w:num>
  <w:num w:numId="32">
    <w:abstractNumId w:val="33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3"/>
    <w:lvlOverride w:ilvl="0">
      <w:startOverride w:val="1"/>
    </w:lvlOverride>
  </w:num>
  <w:num w:numId="35">
    <w:abstractNumId w:val="33"/>
    <w:lvlOverride w:ilvl="0">
      <w:startOverride w:val="1"/>
    </w:lvlOverride>
  </w:num>
  <w:num w:numId="36">
    <w:abstractNumId w:val="33"/>
    <w:lvlOverride w:ilvl="0">
      <w:startOverride w:val="1"/>
    </w:lvlOverride>
  </w:num>
  <w:num w:numId="37">
    <w:abstractNumId w:val="33"/>
    <w:lvlOverride w:ilvl="0">
      <w:startOverride w:val="1"/>
    </w:lvlOverride>
  </w:num>
  <w:num w:numId="38">
    <w:abstractNumId w:val="33"/>
    <w:lvlOverride w:ilvl="0">
      <w:startOverride w:val="1"/>
    </w:lvlOverride>
  </w:num>
  <w:num w:numId="39">
    <w:abstractNumId w:val="33"/>
    <w:lvlOverride w:ilvl="0">
      <w:startOverride w:val="1"/>
    </w:lvlOverride>
  </w:num>
  <w:num w:numId="40">
    <w:abstractNumId w:val="33"/>
    <w:lvlOverride w:ilvl="0">
      <w:startOverride w:val="1"/>
    </w:lvlOverride>
  </w:num>
  <w:num w:numId="41">
    <w:abstractNumId w:val="14"/>
  </w:num>
  <w:num w:numId="42">
    <w:abstractNumId w:val="4"/>
  </w:num>
  <w:num w:numId="43">
    <w:abstractNumId w:val="1"/>
  </w:num>
  <w:num w:numId="44">
    <w:abstractNumId w:val="32"/>
  </w:num>
  <w:num w:numId="45">
    <w:abstractNumId w:val="32"/>
  </w:num>
  <w:num w:numId="46">
    <w:abstractNumId w:val="0"/>
    <w:lvlOverride w:ilvl="0">
      <w:lvl w:ilvl="0" w:tplc="52608502">
        <w:start w:val="3"/>
        <w:numFmt w:val="decimal"/>
        <w:lvlText w:val="%1)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75"/>
    <w:rsid w:val="000008A9"/>
    <w:rsid w:val="000214DE"/>
    <w:rsid w:val="0002301A"/>
    <w:rsid w:val="000260F3"/>
    <w:rsid w:val="0003185E"/>
    <w:rsid w:val="00033ECD"/>
    <w:rsid w:val="000629FE"/>
    <w:rsid w:val="00076614"/>
    <w:rsid w:val="000A4720"/>
    <w:rsid w:val="000B0780"/>
    <w:rsid w:val="000B2029"/>
    <w:rsid w:val="000C1CFE"/>
    <w:rsid w:val="000D64B2"/>
    <w:rsid w:val="000E19F1"/>
    <w:rsid w:val="000F7020"/>
    <w:rsid w:val="00101030"/>
    <w:rsid w:val="001023E6"/>
    <w:rsid w:val="00102E43"/>
    <w:rsid w:val="00106F8B"/>
    <w:rsid w:val="00110BE1"/>
    <w:rsid w:val="001328AF"/>
    <w:rsid w:val="001479A0"/>
    <w:rsid w:val="00153156"/>
    <w:rsid w:val="00154859"/>
    <w:rsid w:val="0016169D"/>
    <w:rsid w:val="00167597"/>
    <w:rsid w:val="00192313"/>
    <w:rsid w:val="0019434C"/>
    <w:rsid w:val="001A6B1D"/>
    <w:rsid w:val="001C568E"/>
    <w:rsid w:val="001F7E12"/>
    <w:rsid w:val="0020314E"/>
    <w:rsid w:val="00213E99"/>
    <w:rsid w:val="00233625"/>
    <w:rsid w:val="00233659"/>
    <w:rsid w:val="002454E5"/>
    <w:rsid w:val="002510FB"/>
    <w:rsid w:val="00252045"/>
    <w:rsid w:val="002605F9"/>
    <w:rsid w:val="002A5EA0"/>
    <w:rsid w:val="002B4212"/>
    <w:rsid w:val="002C0B0B"/>
    <w:rsid w:val="002D03A4"/>
    <w:rsid w:val="002D562C"/>
    <w:rsid w:val="002E150D"/>
    <w:rsid w:val="002F4A55"/>
    <w:rsid w:val="002F54DC"/>
    <w:rsid w:val="00321428"/>
    <w:rsid w:val="0032346A"/>
    <w:rsid w:val="00326D6F"/>
    <w:rsid w:val="0033104C"/>
    <w:rsid w:val="00347C27"/>
    <w:rsid w:val="00351C81"/>
    <w:rsid w:val="00372580"/>
    <w:rsid w:val="00374966"/>
    <w:rsid w:val="003845E0"/>
    <w:rsid w:val="003940AD"/>
    <w:rsid w:val="00394F3A"/>
    <w:rsid w:val="003A19EB"/>
    <w:rsid w:val="003B58D3"/>
    <w:rsid w:val="003C7DC9"/>
    <w:rsid w:val="003D11A1"/>
    <w:rsid w:val="003D2FC6"/>
    <w:rsid w:val="003D6350"/>
    <w:rsid w:val="003F22A3"/>
    <w:rsid w:val="003F693E"/>
    <w:rsid w:val="00406AEB"/>
    <w:rsid w:val="0041669A"/>
    <w:rsid w:val="00433D1C"/>
    <w:rsid w:val="00461B88"/>
    <w:rsid w:val="00470AFB"/>
    <w:rsid w:val="004945A2"/>
    <w:rsid w:val="004A44F6"/>
    <w:rsid w:val="004A4811"/>
    <w:rsid w:val="004A77EE"/>
    <w:rsid w:val="004B48AB"/>
    <w:rsid w:val="004E05ED"/>
    <w:rsid w:val="004F2810"/>
    <w:rsid w:val="004F7D23"/>
    <w:rsid w:val="00513879"/>
    <w:rsid w:val="00517A6B"/>
    <w:rsid w:val="00517BD5"/>
    <w:rsid w:val="00525D9E"/>
    <w:rsid w:val="005366E3"/>
    <w:rsid w:val="00565D5E"/>
    <w:rsid w:val="00573C6F"/>
    <w:rsid w:val="0057754A"/>
    <w:rsid w:val="00584826"/>
    <w:rsid w:val="00585FBC"/>
    <w:rsid w:val="00594A0A"/>
    <w:rsid w:val="00595BE1"/>
    <w:rsid w:val="0059772B"/>
    <w:rsid w:val="005A4504"/>
    <w:rsid w:val="005C74C1"/>
    <w:rsid w:val="005D13B2"/>
    <w:rsid w:val="005D2BBE"/>
    <w:rsid w:val="005D2FC1"/>
    <w:rsid w:val="005D6916"/>
    <w:rsid w:val="005F54AC"/>
    <w:rsid w:val="005F7008"/>
    <w:rsid w:val="006170FA"/>
    <w:rsid w:val="00622F43"/>
    <w:rsid w:val="00670E8D"/>
    <w:rsid w:val="00685A5B"/>
    <w:rsid w:val="00696DAF"/>
    <w:rsid w:val="006B4EB4"/>
    <w:rsid w:val="006B7A01"/>
    <w:rsid w:val="006E454E"/>
    <w:rsid w:val="006E4954"/>
    <w:rsid w:val="006E6758"/>
    <w:rsid w:val="00700A59"/>
    <w:rsid w:val="007032F1"/>
    <w:rsid w:val="00710AF8"/>
    <w:rsid w:val="00724141"/>
    <w:rsid w:val="00731892"/>
    <w:rsid w:val="00732685"/>
    <w:rsid w:val="00737283"/>
    <w:rsid w:val="00753C58"/>
    <w:rsid w:val="00762F2E"/>
    <w:rsid w:val="007747B3"/>
    <w:rsid w:val="00784F0A"/>
    <w:rsid w:val="007C23FB"/>
    <w:rsid w:val="007C5969"/>
    <w:rsid w:val="007D3E3A"/>
    <w:rsid w:val="007D7DCF"/>
    <w:rsid w:val="007E65C3"/>
    <w:rsid w:val="007F644E"/>
    <w:rsid w:val="00800D65"/>
    <w:rsid w:val="00812D81"/>
    <w:rsid w:val="00813FF2"/>
    <w:rsid w:val="00824EE9"/>
    <w:rsid w:val="00827F95"/>
    <w:rsid w:val="00833C79"/>
    <w:rsid w:val="00842661"/>
    <w:rsid w:val="00860EF5"/>
    <w:rsid w:val="00861654"/>
    <w:rsid w:val="00862278"/>
    <w:rsid w:val="00862684"/>
    <w:rsid w:val="00870759"/>
    <w:rsid w:val="00885A20"/>
    <w:rsid w:val="008A6F85"/>
    <w:rsid w:val="008B421B"/>
    <w:rsid w:val="008E3C85"/>
    <w:rsid w:val="008E7FB2"/>
    <w:rsid w:val="008F55A9"/>
    <w:rsid w:val="009077BC"/>
    <w:rsid w:val="0092061A"/>
    <w:rsid w:val="00941491"/>
    <w:rsid w:val="00941BBF"/>
    <w:rsid w:val="009502F7"/>
    <w:rsid w:val="00965A73"/>
    <w:rsid w:val="00971E90"/>
    <w:rsid w:val="00974405"/>
    <w:rsid w:val="009834F5"/>
    <w:rsid w:val="009919D2"/>
    <w:rsid w:val="009C7735"/>
    <w:rsid w:val="009D3E80"/>
    <w:rsid w:val="009D47C4"/>
    <w:rsid w:val="009D64BB"/>
    <w:rsid w:val="009F4010"/>
    <w:rsid w:val="00A039BA"/>
    <w:rsid w:val="00A25182"/>
    <w:rsid w:val="00A4349B"/>
    <w:rsid w:val="00A603C2"/>
    <w:rsid w:val="00A64EA4"/>
    <w:rsid w:val="00A672F1"/>
    <w:rsid w:val="00A74B81"/>
    <w:rsid w:val="00A84D97"/>
    <w:rsid w:val="00A850CC"/>
    <w:rsid w:val="00A930AA"/>
    <w:rsid w:val="00AB0688"/>
    <w:rsid w:val="00AF0D91"/>
    <w:rsid w:val="00B202CA"/>
    <w:rsid w:val="00B21836"/>
    <w:rsid w:val="00B23E7F"/>
    <w:rsid w:val="00B26949"/>
    <w:rsid w:val="00B26F05"/>
    <w:rsid w:val="00B27D8E"/>
    <w:rsid w:val="00B71D7D"/>
    <w:rsid w:val="00B7336F"/>
    <w:rsid w:val="00B776FD"/>
    <w:rsid w:val="00B84F93"/>
    <w:rsid w:val="00B91607"/>
    <w:rsid w:val="00B94648"/>
    <w:rsid w:val="00BA3980"/>
    <w:rsid w:val="00BA6E75"/>
    <w:rsid w:val="00BD4FA0"/>
    <w:rsid w:val="00BE0945"/>
    <w:rsid w:val="00C132CE"/>
    <w:rsid w:val="00C34C05"/>
    <w:rsid w:val="00C3626F"/>
    <w:rsid w:val="00C56072"/>
    <w:rsid w:val="00C67C04"/>
    <w:rsid w:val="00C772BE"/>
    <w:rsid w:val="00C77C93"/>
    <w:rsid w:val="00C8386A"/>
    <w:rsid w:val="00C921CC"/>
    <w:rsid w:val="00C96822"/>
    <w:rsid w:val="00CA11A9"/>
    <w:rsid w:val="00CA2AFD"/>
    <w:rsid w:val="00CA2DA8"/>
    <w:rsid w:val="00CB1EB7"/>
    <w:rsid w:val="00CB2205"/>
    <w:rsid w:val="00CE11C3"/>
    <w:rsid w:val="00CE25AC"/>
    <w:rsid w:val="00CE3B00"/>
    <w:rsid w:val="00CF23C6"/>
    <w:rsid w:val="00D03867"/>
    <w:rsid w:val="00D109BD"/>
    <w:rsid w:val="00D1791E"/>
    <w:rsid w:val="00D24715"/>
    <w:rsid w:val="00D27901"/>
    <w:rsid w:val="00D31154"/>
    <w:rsid w:val="00D57CBD"/>
    <w:rsid w:val="00D64B1D"/>
    <w:rsid w:val="00D71896"/>
    <w:rsid w:val="00D8695B"/>
    <w:rsid w:val="00DB03E6"/>
    <w:rsid w:val="00DB1066"/>
    <w:rsid w:val="00DB59E8"/>
    <w:rsid w:val="00DC77F2"/>
    <w:rsid w:val="00DD5413"/>
    <w:rsid w:val="00DD69FF"/>
    <w:rsid w:val="00DD7D8C"/>
    <w:rsid w:val="00DE44D8"/>
    <w:rsid w:val="00DE79D7"/>
    <w:rsid w:val="00DF1B21"/>
    <w:rsid w:val="00E1581D"/>
    <w:rsid w:val="00E238AC"/>
    <w:rsid w:val="00E2475B"/>
    <w:rsid w:val="00E24B00"/>
    <w:rsid w:val="00E35E1F"/>
    <w:rsid w:val="00E36C95"/>
    <w:rsid w:val="00E65D9C"/>
    <w:rsid w:val="00E83EF9"/>
    <w:rsid w:val="00E86D6E"/>
    <w:rsid w:val="00EA3CB2"/>
    <w:rsid w:val="00EC0663"/>
    <w:rsid w:val="00EC73F3"/>
    <w:rsid w:val="00ED4AB7"/>
    <w:rsid w:val="00EE5E49"/>
    <w:rsid w:val="00F02F40"/>
    <w:rsid w:val="00F03B81"/>
    <w:rsid w:val="00F0717C"/>
    <w:rsid w:val="00F151C6"/>
    <w:rsid w:val="00F30E3D"/>
    <w:rsid w:val="00F3221B"/>
    <w:rsid w:val="00F44472"/>
    <w:rsid w:val="00F54B35"/>
    <w:rsid w:val="00F55297"/>
    <w:rsid w:val="00F74BE1"/>
    <w:rsid w:val="00F9456F"/>
    <w:rsid w:val="00FC5680"/>
    <w:rsid w:val="00FD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8F142F"/>
  <w15:docId w15:val="{8AF26A7D-B3C6-47DF-8946-01A4C4BF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61"/>
    <w:rPr>
      <w:rFonts w:ascii="Arial" w:hAnsi="Arial"/>
      <w:szCs w:val="24"/>
    </w:rPr>
  </w:style>
  <w:style w:type="paragraph" w:styleId="Heading1">
    <w:name w:val="heading 1"/>
    <w:basedOn w:val="Normal"/>
    <w:qFormat/>
    <w:rsid w:val="00842661"/>
    <w:pPr>
      <w:spacing w:before="100" w:beforeAutospacing="1" w:after="100" w:afterAutospacing="1"/>
      <w:jc w:val="center"/>
      <w:outlineLvl w:val="0"/>
    </w:pPr>
    <w:rPr>
      <w:rFonts w:eastAsia="Arial Unicode MS" w:cs="Helvetica"/>
      <w:b/>
      <w:bCs/>
      <w:color w:val="ED771A"/>
      <w:kern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2661"/>
    <w:pPr>
      <w:tabs>
        <w:tab w:val="center" w:pos="4320"/>
        <w:tab w:val="right" w:pos="8640"/>
      </w:tabs>
    </w:pPr>
    <w:rPr>
      <w:b/>
      <w:i/>
    </w:rPr>
  </w:style>
  <w:style w:type="paragraph" w:styleId="Footer">
    <w:name w:val="footer"/>
    <w:basedOn w:val="Normal"/>
    <w:rsid w:val="00842661"/>
    <w:pPr>
      <w:tabs>
        <w:tab w:val="center" w:pos="4320"/>
        <w:tab w:val="right" w:pos="8640"/>
      </w:tabs>
      <w:jc w:val="center"/>
    </w:pPr>
  </w:style>
  <w:style w:type="paragraph" w:styleId="BalloonText">
    <w:name w:val="Balloon Text"/>
    <w:basedOn w:val="Normal"/>
    <w:semiHidden/>
    <w:rsid w:val="00842661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42661"/>
  </w:style>
  <w:style w:type="table" w:styleId="TableGrid">
    <w:name w:val="Table Grid"/>
    <w:basedOn w:val="TableNormal"/>
    <w:rsid w:val="008426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842661"/>
    <w:rPr>
      <w:szCs w:val="20"/>
    </w:rPr>
  </w:style>
  <w:style w:type="numbering" w:customStyle="1" w:styleId="StyleBulletedWingdingssymbol10ptBoldItalicUnderline">
    <w:name w:val="Style Bulleted Wingdings (symbol) 10 pt Bold Italic Underline..."/>
    <w:basedOn w:val="NoList"/>
    <w:rsid w:val="00842661"/>
    <w:pPr>
      <w:numPr>
        <w:numId w:val="14"/>
      </w:numPr>
    </w:pPr>
  </w:style>
  <w:style w:type="paragraph" w:customStyle="1" w:styleId="Unlistedmainbullet">
    <w:name w:val="Unlisted main bullet"/>
    <w:basedOn w:val="Normal"/>
    <w:qFormat/>
    <w:rsid w:val="00842661"/>
    <w:pPr>
      <w:numPr>
        <w:numId w:val="15"/>
      </w:numPr>
      <w:spacing w:line="360" w:lineRule="auto"/>
    </w:pPr>
    <w:rPr>
      <w:rFonts w:cs="Arial"/>
      <w:i/>
      <w:szCs w:val="20"/>
    </w:rPr>
  </w:style>
  <w:style w:type="paragraph" w:customStyle="1" w:styleId="Listedmainbullet">
    <w:name w:val="Listed main bullet"/>
    <w:basedOn w:val="Normal"/>
    <w:rsid w:val="00842661"/>
    <w:pPr>
      <w:numPr>
        <w:numId w:val="11"/>
      </w:numPr>
    </w:pPr>
    <w:rPr>
      <w:rFonts w:cs="Arial"/>
      <w:szCs w:val="20"/>
    </w:rPr>
  </w:style>
  <w:style w:type="paragraph" w:customStyle="1" w:styleId="Listedsub-bullets">
    <w:name w:val="Listed sub-bullets"/>
    <w:basedOn w:val="Normal"/>
    <w:rsid w:val="00842661"/>
    <w:pPr>
      <w:numPr>
        <w:numId w:val="20"/>
      </w:numPr>
      <w:spacing w:line="360" w:lineRule="auto"/>
    </w:pPr>
    <w:rPr>
      <w:iCs/>
      <w:szCs w:val="20"/>
    </w:rPr>
  </w:style>
  <w:style w:type="paragraph" w:customStyle="1" w:styleId="NormalCentre">
    <w:name w:val="Normal Centre"/>
    <w:basedOn w:val="Normal"/>
    <w:rsid w:val="00842661"/>
    <w:pPr>
      <w:jc w:val="center"/>
    </w:pPr>
    <w:rPr>
      <w:szCs w:val="20"/>
    </w:rPr>
  </w:style>
  <w:style w:type="character" w:customStyle="1" w:styleId="NormalBoldUnderline">
    <w:name w:val="Normal Bold Underline"/>
    <w:rsid w:val="00842661"/>
    <w:rPr>
      <w:rFonts w:ascii="Arial" w:hAnsi="Arial"/>
      <w:b/>
      <w:bCs/>
      <w:sz w:val="20"/>
      <w:u w:val="single"/>
    </w:rPr>
  </w:style>
  <w:style w:type="paragraph" w:customStyle="1" w:styleId="UnlistedmainbulletBold">
    <w:name w:val="Unlisted main bullet + Bold"/>
    <w:basedOn w:val="Unlistedmainbullet"/>
    <w:rsid w:val="00842661"/>
    <w:rPr>
      <w:b/>
      <w:bCs/>
      <w:i w:val="0"/>
      <w:iCs/>
    </w:rPr>
  </w:style>
  <w:style w:type="paragraph" w:customStyle="1" w:styleId="Code">
    <w:name w:val="Code"/>
    <w:basedOn w:val="Normal"/>
    <w:rsid w:val="00842661"/>
    <w:pPr>
      <w:ind w:left="720"/>
    </w:pPr>
    <w:rPr>
      <w:i/>
      <w:iCs/>
      <w:sz w:val="18"/>
      <w:szCs w:val="20"/>
    </w:rPr>
  </w:style>
  <w:style w:type="character" w:customStyle="1" w:styleId="NormalBold">
    <w:name w:val="Normal Bold"/>
    <w:rsid w:val="00842661"/>
    <w:rPr>
      <w:rFonts w:ascii="Arial" w:hAnsi="Arial"/>
      <w:b/>
      <w:bCs/>
      <w:sz w:val="20"/>
    </w:rPr>
  </w:style>
  <w:style w:type="paragraph" w:customStyle="1" w:styleId="NormalLinespacingDoubleBoxSinglesolidlineAuto">
    <w:name w:val="Normal Line spacing:  Double Box: (Single solid line Auto..."/>
    <w:basedOn w:val="Normal"/>
    <w:rsid w:val="0084266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480" w:lineRule="auto"/>
    </w:pPr>
    <w:rPr>
      <w:szCs w:val="20"/>
    </w:rPr>
  </w:style>
  <w:style w:type="character" w:customStyle="1" w:styleId="Tabletext">
    <w:name w:val="Table text"/>
    <w:rsid w:val="00842661"/>
    <w:rPr>
      <w:rFonts w:ascii="Arial" w:hAnsi="Arial"/>
      <w:sz w:val="20"/>
    </w:rPr>
  </w:style>
  <w:style w:type="character" w:customStyle="1" w:styleId="TableHeader">
    <w:name w:val="Table Header"/>
    <w:rsid w:val="00842661"/>
    <w:rPr>
      <w:rFonts w:ascii="Arial" w:hAnsi="Arial"/>
      <w:b/>
      <w:bCs/>
      <w:sz w:val="20"/>
    </w:rPr>
  </w:style>
  <w:style w:type="paragraph" w:customStyle="1" w:styleId="Unlistedsub-bullets">
    <w:name w:val="Unlisted sub-bullets"/>
    <w:basedOn w:val="Normal"/>
    <w:rsid w:val="00800D65"/>
    <w:pPr>
      <w:spacing w:line="360" w:lineRule="auto"/>
      <w:ind w:left="720" w:hanging="360"/>
    </w:pPr>
    <w:rPr>
      <w:i/>
      <w:iCs/>
      <w:szCs w:val="20"/>
    </w:rPr>
  </w:style>
  <w:style w:type="paragraph" w:customStyle="1" w:styleId="StyleNormalCentre">
    <w:name w:val="Style Normal Centre"/>
    <w:basedOn w:val="Normal"/>
    <w:rsid w:val="00800D65"/>
    <w:pPr>
      <w:jc w:val="center"/>
    </w:pPr>
    <w:rPr>
      <w:szCs w:val="20"/>
    </w:rPr>
  </w:style>
  <w:style w:type="character" w:customStyle="1" w:styleId="HeaderChar">
    <w:name w:val="Header Char"/>
    <w:link w:val="Header"/>
    <w:rsid w:val="004A44F6"/>
    <w:rPr>
      <w:rFonts w:ascii="Arial" w:hAnsi="Arial"/>
      <w:b/>
      <w:i/>
      <w:szCs w:val="24"/>
    </w:rPr>
  </w:style>
  <w:style w:type="paragraph" w:styleId="ListParagraph">
    <w:name w:val="List Paragraph"/>
    <w:basedOn w:val="Normal"/>
    <w:uiPriority w:val="34"/>
    <w:qFormat/>
    <w:rsid w:val="005A4504"/>
    <w:pPr>
      <w:ind w:left="720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16\CoursewareRebranding\Edited\Courseware%20templates%20for%20word%20doc\Ref\Courseware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erial_x0020_Type xmlns="f9b258c7-9c72-463b-80f6-91d061ebb25d">Module Test Practical</Material_x0020_Type>
    <Category xmlns="f9b258c7-9c72-463b-80f6-91d061ebb25d">Assessment Component</Category>
    <_Version xmlns="http://schemas.microsoft.com/sharepoint/v3/fields" xsi:nil="true"/>
    <_DCDateModified xmlns="http://schemas.microsoft.com/sharepoint/v3/fields" xsi:nil="true"/>
    <Level xmlns="f9b258c7-9c72-463b-80f6-91d061ebb25d">L1</Leve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E62D972F90F4BABD1137CCFB20CA1" ma:contentTypeVersion="6" ma:contentTypeDescription="Create a new document." ma:contentTypeScope="" ma:versionID="2bbef86511ba2588bc91d47363499510">
  <xsd:schema xmlns:xsd="http://www.w3.org/2001/XMLSchema" xmlns:xs="http://www.w3.org/2001/XMLSchema" xmlns:p="http://schemas.microsoft.com/office/2006/metadata/properties" xmlns:ns1="f9b258c7-9c72-463b-80f6-91d061ebb25d" xmlns:ns3="http://schemas.microsoft.com/sharepoint/v3/fields" targetNamespace="http://schemas.microsoft.com/office/2006/metadata/properties" ma:root="true" ma:fieldsID="eb827f4a88cabd8c5609f4e55a7167a7" ns1:_="" ns3:_="">
    <xsd:import namespace="f9b258c7-9c72-463b-80f6-91d061ebb25d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Level"/>
                <xsd:element ref="ns1:Category"/>
                <xsd:element ref="ns1:Material_x0020_Type"/>
                <xsd:element ref="ns3:_DCDateModified" minOccurs="0"/>
                <xsd:element ref="ns3: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258c7-9c72-463b-80f6-91d061ebb25d" elementFormDefault="qualified">
    <xsd:import namespace="http://schemas.microsoft.com/office/2006/documentManagement/types"/>
    <xsd:import namespace="http://schemas.microsoft.com/office/infopath/2007/PartnerControls"/>
    <xsd:element name="Level" ma:index="0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5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Version" ma:index="6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05BF87-AD53-4FC6-84C5-423A9EAEF6C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49620C2-D5BB-461A-A332-DE49C89C53B8}">
  <ds:schemaRefs>
    <ds:schemaRef ds:uri="http://schemas.microsoft.com/office/2006/metadata/properties"/>
    <ds:schemaRef ds:uri="http://schemas.microsoft.com/office/infopath/2007/PartnerControls"/>
    <ds:schemaRef ds:uri="f9b258c7-9c72-463b-80f6-91d061ebb25d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C87E23D8-F2B0-4C0C-8D38-3C3F1A163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b258c7-9c72-463b-80f6-91d061ebb25d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411989-3929-4DBE-AD7E-E0F4BBDE60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CoursewareTemplates</Template>
  <TotalTime>8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Parameters</vt:lpstr>
    </vt:vector>
  </TitlesOfParts>
  <Company>Patni</Company>
  <LinksUpToDate>false</LinksUpToDate>
  <CharactersWithSpaces>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Parameters</dc:title>
  <dc:creator>Rupali Saha</dc:creator>
  <cp:lastModifiedBy>LENOVO</cp:lastModifiedBy>
  <cp:revision>17</cp:revision>
  <dcterms:created xsi:type="dcterms:W3CDTF">2018-01-23T04:48:00Z</dcterms:created>
  <dcterms:modified xsi:type="dcterms:W3CDTF">2023-05-31T09:32:00Z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0x010100A0AE62D972F90F4BABD1137CCFB20CA1</vt:lpwstr>
  </property>
</Properties>
</file>